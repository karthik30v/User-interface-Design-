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ind w:right="51"/>
        <w:jc w:val="center"/>
      </w:pPr>
      <w:r>
        <w:rPr>
          <w:color w:val="2D5294"/>
          <w:spacing w:val="-2"/>
        </w:rPr>
        <w:t>Experiment-</w:t>
      </w:r>
      <w:r>
        <w:rPr>
          <w:color w:val="2D5294"/>
          <w:spacing w:val="-10"/>
        </w:rPr>
        <w:t>2</w:t>
      </w:r>
    </w:p>
    <w:p>
      <w:pPr>
        <w:pStyle w:val="17"/>
        <w:tabs>
          <w:tab w:val="left" w:pos="6038"/>
        </w:tabs>
        <w:spacing w:before="191"/>
        <w:ind w:left="165"/>
      </w:pPr>
      <w:r>
        <w:rPr>
          <w:color w:val="2D5294"/>
        </w:rPr>
        <w:t xml:space="preserve">NAME:Karthik V </w:t>
        <w:tab/>
        <w:t>ROLLNO:</w:t>
      </w:r>
      <w:r>
        <w:rPr>
          <w:color w:val="2D5294"/>
          <w:spacing w:val="-2"/>
        </w:rPr>
        <w:t>240701234</w:t>
      </w:r>
      <w:bookmarkStart w:id="0" w:name="_GoBack"/>
      <w:bookmarkEnd w:id="0"/>
    </w:p>
    <w:p>
      <w:pPr>
        <w:spacing w:before="113" w:line="266" w:lineRule="auto"/>
        <w:ind w:left="165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DesignaUIwhereusersrecallvisualelements(e.g.,iconsortextchunks).Evaluatetheeffectof chunking on user memory.</w:t>
      </w:r>
    </w:p>
    <w:p>
      <w:pPr>
        <w:spacing w:before="143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1:</w:t>
      </w:r>
    </w:p>
    <w:p>
      <w:pPr>
        <w:spacing w:before="24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INSTRUCTION</w:t>
      </w:r>
      <w:r>
        <w:rPr>
          <w:spacing w:val="-4"/>
          <w:sz w:val="22"/>
        </w:rPr>
        <w:t>PAGE:</w:t>
      </w:r>
    </w:p>
    <w:p>
      <w:pPr>
        <w:pStyle w:val="16"/>
        <w:spacing w:before="183"/>
        <w:ind w:left="165" w:firstLine="0"/>
      </w:pPr>
      <w:bookmarkStart w:id="1" w:name="Chunking Analysis of the Instruction Pag"/>
      <w:bookmarkEnd w:id="1"/>
      <w:r>
        <w:t>ChunkingAnalysisoftheInstruction</w:t>
      </w:r>
      <w:r>
        <w:rPr>
          <w:spacing w:val="-4"/>
        </w:rPr>
        <w:t>Page</w:t>
      </w:r>
    </w:p>
    <w:p>
      <w:pPr>
        <w:pStyle w:val="15"/>
        <w:spacing w:before="178" w:line="262" w:lineRule="auto"/>
        <w:ind w:left="165" w:right="185"/>
      </w:pPr>
      <w:r>
        <w:t>Chunkingis a cognitive strategy thatbreaks down information intosmaller,manageable units, makingiteasiertoprocessandretain.The</w:t>
      </w:r>
      <w:r>
        <w:rPr>
          <w:b/>
        </w:rPr>
        <w:t>MemoryRecallTask</w:t>
      </w:r>
      <w:r>
        <w:t>instructionpageeffectivelyutilizes chunking in the following ways:</w:t>
      </w:r>
    </w:p>
    <w:p>
      <w:pPr>
        <w:pStyle w:val="15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3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213563</wp:posOffset>
                </wp:positionV>
                <wp:extent cx="5732780" cy="22859"/>
                <wp:effectExtent l="0" t="0" r="0" b="0"/>
                <wp:wrapTopAndBottom/>
                <wp:docPr id="1" name="Combination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Combination 2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曲线 5"/>
                        <wps:cNvSpPr/>
                        <wps:spPr>
                          <a:xfrm rot="0">
                            <a:off x="0" y="635"/>
                            <a:ext cx="5732780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12"/>
                                </a:moveTo>
                                <a:lnTo>
                                  <a:pt x="0" y="3512"/>
                                </a:lnTo>
                                <a:lnTo>
                                  <a:pt x="0" y="21138"/>
                                </a:lnTo>
                                <a:lnTo>
                                  <a:pt x="11" y="21138"/>
                                </a:lnTo>
                                <a:lnTo>
                                  <a:pt x="11" y="3512"/>
                                </a:lnTo>
                                <a:lnTo>
                                  <a:pt x="11" y="3512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426"/>
                                </a:lnTo>
                                <a:lnTo>
                                  <a:pt x="21598" y="342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5729605" y="3809"/>
                            <a:ext cx="3174" cy="158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48"/>
                                </a:lnTo>
                                <a:lnTo>
                                  <a:pt x="20729" y="2114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曲线 8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" o:spid="_x0000_s9" coordorigin="1440,5888" coordsize="9028,35" style="position:absolute;&#10;margin-left:72.0pt;&#10;margin-top:16.816034pt;&#10;width:451.40002pt;&#10;height:1.7999995pt;&#10;z-index:33;&#10;mso-position-horizontal:absolute;&#10;mso-position-horizontal-relative:page;&#10;mso-position-vertical:absolute;&#10;mso-wrap-distance-left:0.0pt;&#10;mso-wrap-distance-right:0.0pt;">
                <v:shape type="#_x0000_t0" id="曲线 10" o:spid="_x0000_s10" coordsize="9024,33" path="m9024,l,l,33l9024,33l9024,l9024,xe" style="position:absolute;&#10;left:1440;&#10;top:5888;&#10;width:9024;&#10;height:33;" fillcolor="#9F9F9F" stroked="f" strokeweight="1.0pt">
                  <v:stroke color="#000000"/>
                </v:shape>
                <v:shape type="#_x0000_t0" id="曲线 11" o:spid="_x0000_s11" coordsize="4,4" path="m4,l,l,4l4,4l4,l4,xe" style="position:absolute;&#10;left:10463;&#10;top:5889;&#10;width:4;&#10;height:5;" fillcolor="#E1E1E1" stroked="f" strokeweight="1.0pt">
                  <v:stroke color="#000000"/>
                </v:shape>
                <v:shape type="#_x0000_t0" id="曲线 12" o:spid="_x0000_s12" coordsize="9028,30" path="m4,4l,4l,29l4,29l4,4l4,4m9027,l9022,l9022,4l9027,4l9027,e" style="position:absolute;&#10;left:1440;&#10;top:5889;&#10;width:9028;&#10;height:30;" fillcolor="#9F9F9F" stroked="f" strokeweight="1.0pt">
                  <v:stroke color="#000000"/>
                </v:shape>
                <v:shape type="#_x0000_t0" id="曲线 13" o:spid="_x0000_s13" coordsize="4,25" path="m4,l,l,24l4,24l4,l4,xe" style="position:absolute;&#10;left:10463;&#10;top:5894;&#10;width:4;&#10;height:24;" fillcolor="#E1E1E1" stroked="f" strokeweight="1.0pt">
                  <v:stroke color="#000000"/>
                </v:shape>
                <v:shape type="#_x0000_t0" id="曲线 14" o:spid="_x0000_s14" coordsize="4,4" path="m4,l,l,4l4,4l4,l4,xe" style="position:absolute;&#10;left:1440;&#10;top:5919;&#10;width:4;&#10;height:5;" fillcolor="#9F9F9F" stroked="f" strokeweight="1.0pt">
                  <v:stroke color="#000000"/>
                </v:shape>
                <v:shape type="#_x0000_t0" id="曲线 15" o:spid="_x0000_s15" coordsize="9028,4" path="m9027,l,l,4l9027,4l9027,l9027,xe" style="position:absolute;&#10;left:1440;&#10;top:5919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2" w:name="1. Clear and Sequential Numbering"/>
      <w:bookmarkEnd w:id="2"/>
      <w:r>
        <w:t>ClearandSequential</w:t>
      </w:r>
      <w:r>
        <w:rPr>
          <w:spacing w:val="-2"/>
        </w:rPr>
        <w:t>Numbering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Theinstructionsare</w:t>
      </w:r>
      <w:r>
        <w:rPr>
          <w:b/>
          <w:sz w:val="22"/>
        </w:rPr>
        <w:t>brokendownintosixsteps</w:t>
      </w:r>
      <w:r>
        <w:rPr>
          <w:sz w:val="22"/>
        </w:rPr>
        <w:t>,makingiteasierto</w:t>
      </w:r>
      <w:r>
        <w:rPr>
          <w:spacing w:val="-2"/>
          <w:sz w:val="22"/>
        </w:rPr>
        <w:t>follow.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Eachsteppresents</w:t>
      </w:r>
      <w:r>
        <w:rPr>
          <w:b/>
          <w:spacing w:val="-2"/>
          <w:sz w:val="22"/>
        </w:rPr>
        <w:t>onekeyaction</w:t>
      </w:r>
      <w:r>
        <w:rPr>
          <w:spacing w:val="-2"/>
          <w:sz w:val="22"/>
        </w:rPr>
        <w:t>inastructuredmanner,reducingcognitive overload.</w:t>
      </w:r>
    </w:p>
    <w:p>
      <w:pPr>
        <w:pStyle w:val="15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4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230972</wp:posOffset>
                </wp:positionV>
                <wp:extent cx="5732780" cy="22859"/>
                <wp:effectExtent l="0" t="0" r="0" b="0"/>
                <wp:wrapTopAndBottom/>
                <wp:docPr id="16" name="Combination 1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" name="Combination 17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" name="曲线 18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曲线 19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曲线 20"/>
                        <wps:cNvSpPr/>
                        <wps:spPr>
                          <a:xfrm rot="0">
                            <a:off x="0" y="190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曲线 21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"/>
                                </a:lnTo>
                                <a:lnTo>
                                  <a:pt x="20729" y="21596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曲线 22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曲线 23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" o:spid="_x0000_s24" coordorigin="1440,12046" coordsize="9028,35" style="position:absolute;&#10;margin-left:72.0pt;&#10;margin-top:18.186796pt;&#10;width:451.40002pt;&#10;height:1.7999995pt;&#10;z-index:34;&#10;mso-position-horizontal:absolute;&#10;mso-position-horizontal-relative:page;&#10;mso-position-vertical:absolute;&#10;mso-wrap-distance-left:0.0pt;&#10;mso-wrap-distance-right:0.0pt;">
                <v:shape type="#_x0000_t0" id="曲线 25" o:spid="_x0000_s25" coordsize="9024,33" path="m9024,l,l,33l9024,33l9024,l9024,xe" style="position:absolute;&#10;left:1440;&#10;top:12046;&#10;width:9024;&#10;height:34;" fillcolor="#9F9F9F" stroked="f" strokeweight="1.0pt">
                  <v:stroke color="#000000"/>
                </v:shape>
                <v:shape type="#_x0000_t0" id="曲线 26" o:spid="_x0000_s26" coordsize="4,4" path="m4,l,l,4l4,4l4,l4,xe" style="position:absolute;&#10;left:10463;&#10;top:12049;&#10;width:4;&#10;height:4;" fillcolor="#E1E1E1" stroked="f" strokeweight="1.0pt">
                  <v:stroke color="#000000"/>
                </v:shape>
                <v:shape type="#_x0000_t0" id="曲线 27" o:spid="_x0000_s27" coordsize="9028,29" path="m4,4l,4l,28l4,28l4,4l4,4m9027,l9022,l9022,4l9027,4l9027,e" style="position:absolute;&#10;left:1440;&#10;top:12049;&#10;width:9028;&#10;height:28;" fillcolor="#9F9F9F" stroked="f" strokeweight="1.0pt">
                  <v:stroke color="#000000"/>
                </v:shape>
                <v:shape type="#_x0000_t0" id="曲线 28" o:spid="_x0000_s28" coordsize="4,24" path="m4,l,l,23l4,23l4,l4,xe" style="position:absolute;&#10;left:10463;&#10;top:12053;&#10;width:4;&#10;height:24;" fillcolor="#E1E1E1" stroked="f" strokeweight="1.0pt">
                  <v:stroke color="#000000"/>
                </v:shape>
                <v:shape type="#_x0000_t0" id="曲线 29" o:spid="_x0000_s29" coordsize="4,4" path="m4,l,l,4l4,4l4,l4,xe" style="position:absolute;&#10;left:1440;&#10;top:12077;&#10;width:4;&#10;height:4;" fillcolor="#9F9F9F" stroked="f" strokeweight="1.0pt">
                  <v:stroke color="#000000"/>
                </v:shape>
                <v:shape type="#_x0000_t0" id="曲线 30" o:spid="_x0000_s30" coordsize="9028,4" path="m9027,l,l,4l9027,4l9027,l9027,xe" style="position:absolute;&#10;left:1440;&#10;top:1207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3" w:name="2. Logical Grouping of Information"/>
      <w:bookmarkEnd w:id="3"/>
      <w:r>
        <w:t>LogicalGroupingof</w:t>
      </w:r>
      <w:r>
        <w:rPr>
          <w:spacing w:val="-2"/>
        </w:rPr>
        <w:t>Information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ObservationPhase(Steps1-2)</w:t>
      </w:r>
      <w:r>
        <w:rPr>
          <w:sz w:val="22"/>
        </w:rPr>
        <w:t>→Userslearnaboutwhattheywill</w:t>
      </w:r>
      <w:r>
        <w:rPr>
          <w:spacing w:val="-4"/>
          <w:sz w:val="22"/>
        </w:rPr>
        <w:t>see.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MemorizationStrategy(Step3)</w:t>
      </w:r>
      <w:r>
        <w:rPr>
          <w:spacing w:val="-2"/>
          <w:sz w:val="22"/>
        </w:rPr>
        <w:t>→ Encouragesuserstofocusonrememberingitems.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RecallPhase(Steps4-5)</w:t>
      </w:r>
      <w:r>
        <w:rPr>
          <w:sz w:val="22"/>
        </w:rPr>
        <w:t>→Explainshowuserswillrecall</w:t>
      </w:r>
      <w:r>
        <w:rPr>
          <w:spacing w:val="-2"/>
          <w:sz w:val="22"/>
        </w:rPr>
        <w:t>information.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KeyPerformanceMetric(Step6)</w:t>
      </w:r>
      <w:r>
        <w:rPr>
          <w:spacing w:val="-2"/>
          <w:sz w:val="22"/>
        </w:rPr>
        <w:t>→Highlightsthataccuracymattersmorethanspeed.</w:t>
      </w:r>
    </w:p>
    <w:p>
      <w:pPr>
        <w:pStyle w:val="15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5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228121</wp:posOffset>
                </wp:positionV>
                <wp:extent cx="5732780" cy="22859"/>
                <wp:effectExtent l="0" t="0" r="0" b="0"/>
                <wp:wrapTopAndBottom/>
                <wp:docPr id="31" name="Combination 3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" name="Combination 32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" name="曲线 33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曲线 34"/>
                        <wps:cNvSpPr/>
                        <wps:spPr>
                          <a:xfrm rot="0">
                            <a:off x="5729605" y="127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曲线 35"/>
                        <wps:cNvSpPr/>
                        <wps:spPr>
                          <a:xfrm rot="0">
                            <a:off x="0" y="127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曲线 36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曲线 37"/>
                        <wps:cNvSpPr/>
                        <wps:spPr>
                          <a:xfrm rot="0">
                            <a:off x="0" y="1968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曲线 38"/>
                        <wps:cNvSpPr/>
                        <wps:spPr>
                          <a:xfrm rot="0">
                            <a:off x="0" y="1968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9" o:spid="_x0000_s39" coordorigin="1440,14990" coordsize="9028,35" style="position:absolute;&#10;margin-left:72.0pt;&#10;margin-top:17.962328pt;&#10;width:451.40002pt;&#10;height:1.7999995pt;&#10;z-index:35;&#10;mso-position-horizontal:absolute;&#10;mso-position-horizontal-relative:page;&#10;mso-position-vertical:absolute;&#10;mso-wrap-distance-left:0.0pt;&#10;mso-wrap-distance-right:0.0pt;">
                <v:shape type="#_x0000_t0" id="曲线 40" o:spid="_x0000_s40" coordsize="9024,32" path="m9024,l,l,32l9024,32l9024,l9024,xe" style="position:absolute;&#10;left:1440;&#10;top:14990;&#10;width:9024;&#10;height:32;" fillcolor="#9F9F9F" stroked="f" strokeweight="1.0pt">
                  <v:stroke color="#000000"/>
                </v:shape>
                <v:shape type="#_x0000_t0" id="曲线 41" o:spid="_x0000_s41" coordsize="4,4" path="m4,l,l,4l4,4l4,l4,xe" style="position:absolute;&#10;left:10463;&#10;top:14992;&#10;width:4;&#10;height:4;" fillcolor="#E1E1E1" stroked="f" strokeweight="1.0pt">
                  <v:stroke color="#000000"/>
                </v:shape>
                <v:shape type="#_x0000_t0" id="曲线 42" o:spid="_x0000_s42" coordsize="9028,29" path="m4,4l,4l,28l4,28l4,4l4,4m9027,l9022,l9022,4l9027,4l9027,e" style="position:absolute;&#10;left:1440;&#10;top:14992;&#10;width:9028;&#10;height:28;" fillcolor="#9F9F9F" stroked="f" strokeweight="1.0pt">
                  <v:stroke color="#000000"/>
                </v:shape>
                <v:shape type="#_x0000_t0" id="曲线 43" o:spid="_x0000_s43" coordsize="4,24" path="m4,l,l,23l4,23l4,l4,xe" style="position:absolute;&#10;left:10463;&#10;top:14997;&#10;width:4;&#10;height:24;" fillcolor="#E1E1E1" stroked="f" strokeweight="1.0pt">
                  <v:stroke color="#000000"/>
                </v:shape>
                <v:shape type="#_x0000_t0" id="曲线 44" o:spid="_x0000_s44" coordsize="4,4" path="m4,l,l,4l4,4l4,l4,xe" style="position:absolute;&#10;left:1440;&#10;top:15021;&#10;width:4;&#10;height:4;" fillcolor="#9F9F9F" stroked="f" strokeweight="1.0pt">
                  <v:stroke color="#000000"/>
                </v:shape>
                <v:shape type="#_x0000_t0" id="曲线 45" o:spid="_x0000_s45" coordsize="9028,4" path="m9027,l,l,4l9027,4l9027,l9027,xe" style="position:absolute;&#10;left:1440;&#10;top:15021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4" w:name="3. Visual Hierarchy and Design Elements"/>
      <w:bookmarkEnd w:id="4"/>
      <w:r>
        <w:t>VisualHierarchyandDesign</w:t>
      </w:r>
      <w:r>
        <w:rPr>
          <w:spacing w:val="-2"/>
        </w:rPr>
        <w:t>Elements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Bold,largetitle("MEMORYRECALLTASK")</w:t>
      </w:r>
      <w:r>
        <w:rPr>
          <w:spacing w:val="-2"/>
          <w:sz w:val="22"/>
        </w:rPr>
        <w:t>→ Grabsattentionandclearlystatesthetask.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7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Bulletpointsand spacing</w:t>
      </w:r>
      <w:r>
        <w:rPr>
          <w:spacing w:val="-2"/>
          <w:sz w:val="22"/>
        </w:rPr>
        <w:t>→ Reduceclutter,enhancingreadability.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Highlighted"START"button</w:t>
      </w:r>
      <w:r>
        <w:rPr>
          <w:spacing w:val="-2"/>
          <w:sz w:val="22"/>
        </w:rPr>
        <w:t>→Signalsthenextstep,keepingnavigationintuitive.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Bee-themedvisuals</w:t>
      </w:r>
      <w:r>
        <w:rPr>
          <w:sz w:val="22"/>
        </w:rPr>
        <w:t>→Addaplayfultouch,engaginguserswithout</w:t>
      </w:r>
      <w:r>
        <w:rPr>
          <w:spacing w:val="-2"/>
          <w:sz w:val="22"/>
        </w:rPr>
        <w:t>distraction.</w:t>
      </w:r>
    </w:p>
    <w:p>
      <w:pPr>
        <w:pStyle w:val="15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6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227473</wp:posOffset>
                </wp:positionV>
                <wp:extent cx="5732780" cy="23494"/>
                <wp:effectExtent l="0" t="0" r="0" b="0"/>
                <wp:wrapTopAndBottom/>
                <wp:docPr id="46" name="Combination 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7" name="Combination 47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8" name="曲线 48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曲线 49"/>
                        <wps:cNvSpPr/>
                        <wps:spPr>
                          <a:xfrm rot="0">
                            <a:off x="5729605" y="253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9"/>
                                </a:lnTo>
                                <a:lnTo>
                                  <a:pt x="20729" y="2072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曲线 50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曲线 51"/>
                        <wps:cNvSpPr/>
                        <wps:spPr>
                          <a:xfrm rot="0">
                            <a:off x="5729605" y="507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曲线 52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9"/>
                                </a:lnTo>
                                <a:lnTo>
                                  <a:pt x="20722" y="20729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曲线 53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4" o:spid="_x0000_s54" coordorigin="1440,3065" coordsize="9028,36" style="position:absolute;&#10;margin-left:72.0pt;&#10;margin-top:17.911327pt;&#10;width:451.40002pt;&#10;height:1.8499994pt;&#10;z-index:36;&#10;mso-position-horizontal:absolute;&#10;mso-position-horizontal-relative:page;&#10;mso-position-vertical:absolute;&#10;mso-wrap-distance-left:0.0pt;&#10;mso-wrap-distance-right:0.0pt;">
                <v:shape type="#_x0000_t0" id="曲线 55" o:spid="_x0000_s55" coordsize="9024,33" path="m9024,l,l,33l9024,33l9024,l9024,xe" style="position:absolute;&#10;left:1440;&#10;top:3065;&#10;width:9024;&#10;height:33;" fillcolor="#9F9F9F" stroked="f" strokeweight="1.0pt">
                  <v:stroke color="#000000"/>
                </v:shape>
                <v:shape type="#_x0000_t0" id="曲线 56" o:spid="_x0000_s56" coordsize="4,4" path="m4,l,l,4l4,4l4,l4,xe" style="position:absolute;&#10;left:10463;&#10;top:3069;&#10;width:4;&#10;height:5;" fillcolor="#E1E1E1" stroked="f" strokeweight="1.0pt">
                  <v:stroke color="#000000"/>
                </v:shape>
                <v:shape type="#_x0000_t0" id="曲线 57" o:spid="_x0000_s57" coordsize="9028,29" path="m4,4l,4l,28l4,28l4,4l4,4m9027,l9022,l9022,4l9027,4l9027,e" style="position:absolute;&#10;left:1440;&#10;top:3069;&#10;width:9028;&#10;height:29;" fillcolor="#9F9F9F" stroked="f" strokeweight="1.0pt">
                  <v:stroke color="#000000"/>
                </v:shape>
                <v:shape type="#_x0000_t0" id="曲线 58" o:spid="_x0000_s58" coordsize="4,24" path="m4,l,l,23l4,23l4,l4,xe" style="position:absolute;&#10;left:10463;&#10;top:3073;&#10;width:4;&#10;height:23;" fillcolor="#E1E1E1" stroked="f" strokeweight="1.0pt">
                  <v:stroke color="#000000"/>
                </v:shape>
                <v:shape type="#_x0000_t0" id="曲线 59" o:spid="_x0000_s59" coordsize="4,4" path="m4,l,l,4l4,4l4,l4,xe" style="position:absolute;&#10;left:1440;&#10;top:3097;&#10;width:4;&#10;height:5;" fillcolor="#9F9F9F" stroked="f" strokeweight="1.0pt">
                  <v:stroke color="#000000"/>
                </v:shape>
                <v:shape type="#_x0000_t0" id="曲线 60" o:spid="_x0000_s60" coordsize="9028,4" path="m9027,l,l,4l9027,4l9027,l9027,xe" style="position:absolute;&#10;left:1440;&#10;top:309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5" w:name="4. Time Constraint Reinforcement"/>
      <w:bookmarkEnd w:id="5"/>
      <w:r>
        <w:rPr>
          <w:spacing w:val="-2"/>
        </w:rPr>
        <w:t>TimeConstraintReinforcement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b/>
          <w:sz w:val="22"/>
        </w:rPr>
      </w:pPr>
      <w:r>
        <w:rPr>
          <w:sz w:val="22"/>
        </w:rPr>
        <w:t>Step5explicitlystates,</w:t>
      </w:r>
      <w:r>
        <w:rPr>
          <w:b/>
          <w:sz w:val="22"/>
        </w:rPr>
        <w:t>“Youwillhave5secondstoviewthe</w:t>
      </w:r>
      <w:r>
        <w:rPr>
          <w:b/>
          <w:spacing w:val="-2"/>
          <w:sz w:val="22"/>
        </w:rPr>
        <w:t>items.”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4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b/>
          <w:spacing w:val="-2"/>
          <w:sz w:val="22"/>
        </w:rPr>
        <w:t>reinforcesexpectations</w:t>
      </w:r>
      <w:r>
        <w:rPr>
          <w:spacing w:val="-2"/>
          <w:sz w:val="22"/>
        </w:rPr>
        <w:t>while subtlyurginguserstofocus.</w:t>
      </w:r>
    </w:p>
    <w:p>
      <w:pPr>
        <w:pStyle w:val="15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7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732780" cy="24764"/>
                <wp:effectExtent l="0" t="0" r="0" b="0"/>
                <wp:wrapTopAndBottom/>
                <wp:docPr id="61" name="Combination 6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2" name="Combination 62"/>
                      <wpg:cNvGrpSpPr/>
                      <wpg:grpSpPr>
                        <a:xfrm rot="0">
                          <a:off x="0" y="0"/>
                          <a:ext cx="5732780" cy="24764"/>
                          <a:chOff x="0" y="0"/>
                          <a:chExt cx="5732780" cy="2476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3" name="曲线 63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曲线 64"/>
                        <wps:cNvSpPr/>
                        <wps:spPr>
                          <a:xfrm rot="0">
                            <a:off x="5729605" y="317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曲线 65"/>
                        <wps:cNvSpPr/>
                        <wps:spPr>
                          <a:xfrm rot="0">
                            <a:off x="0" y="317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499"/>
                                </a:moveTo>
                                <a:lnTo>
                                  <a:pt x="0" y="3499"/>
                                </a:lnTo>
                                <a:lnTo>
                                  <a:pt x="0" y="21375"/>
                                </a:lnTo>
                                <a:lnTo>
                                  <a:pt x="11" y="21375"/>
                                </a:lnTo>
                                <a:lnTo>
                                  <a:pt x="11" y="3499"/>
                                </a:lnTo>
                                <a:lnTo>
                                  <a:pt x="11" y="349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59"/>
                                </a:lnTo>
                                <a:lnTo>
                                  <a:pt x="21598" y="3559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曲线 66"/>
                        <wps:cNvSpPr/>
                        <wps:spPr>
                          <a:xfrm rot="0">
                            <a:off x="5729605" y="634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曲线 67"/>
                        <wps:cNvSpPr/>
                        <wps:spPr>
                          <a:xfrm rot="0">
                            <a:off x="0" y="2158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曲线 68"/>
                        <wps:cNvSpPr/>
                        <wps:spPr>
                          <a:xfrm rot="0">
                            <a:off x="0" y="2158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9" o:spid="_x0000_s69" coordorigin="1440,5109" coordsize="9028,38" style="position:absolute;&#10;margin-left:72.0pt;&#10;margin-top:17.800001pt;&#10;width:451.40002pt;&#10;height:1.9499992pt;&#10;z-index:37;&#10;mso-position-horizontal:absolute;&#10;mso-position-horizontal-relative:page;&#10;mso-position-vertical:absolute;&#10;mso-wrap-distance-left:0.0pt;&#10;mso-wrap-distance-right:0.0pt;">
                <v:shape type="#_x0000_t0" id="曲线 70" o:spid="_x0000_s70" coordsize="9024,33" path="m9024,l,l,33l9024,33l9024,l9024,xe" style="position:absolute;&#10;left:1440;&#10;top:5109;&#10;width:9024;&#10;height:33;" fillcolor="#9F9F9F" stroked="f" strokeweight="1.0pt">
                  <v:stroke color="#000000"/>
                </v:shape>
                <v:shape type="#_x0000_t0" id="曲线 71" o:spid="_x0000_s71" coordsize="4,4" path="m4,l,l,4l4,4l4,l4,xe" style="position:absolute;&#10;left:10463;&#10;top:5114;&#10;width:4;&#10;height:5;" fillcolor="#E1E1E1" stroked="f" strokeweight="1.0pt">
                  <v:stroke color="#000000"/>
                </v:shape>
                <v:shape type="#_x0000_t0" id="曲线 72" o:spid="_x0000_s72" coordsize="9028,29" path="m4,4l,4l,28l4,28l4,4l4,4m9027,l9022,l9022,4l9027,4l9027,e" style="position:absolute;&#10;left:1440;&#10;top:5114;&#10;width:9028;&#10;height:28;" fillcolor="#9F9F9F" stroked="f" strokeweight="1.0pt">
                  <v:stroke color="#000000"/>
                </v:shape>
                <v:shape type="#_x0000_t0" id="曲线 73" o:spid="_x0000_s73" coordsize="4,24" path="m4,l,l,23l4,23l4,l4,xe" style="position:absolute;&#10;left:10463;&#10;top:5119;&#10;width:4;&#10;height:24;" fillcolor="#E1E1E1" stroked="f" strokeweight="1.0pt">
                  <v:stroke color="#000000"/>
                </v:shape>
                <v:shape type="#_x0000_t0" id="曲线 74" o:spid="_x0000_s74" coordsize="4,4" path="m4,l,l,4l4,4l4,l4,xe" style="position:absolute;&#10;left:1440;&#10;top:5143;&#10;width:4;&#10;height:5;" fillcolor="#9F9F9F" stroked="f" strokeweight="1.0pt">
                  <v:stroke color="#000000"/>
                </v:shape>
                <v:shape type="#_x0000_t0" id="曲线 75" o:spid="_x0000_s75" coordsize="9028,4" path="m9027,l,l,4l9027,4l9027,l9027,xe" style="position:absolute;&#10;left:1440;&#10;top:5143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6" w:name="5. Simplicity and Clarity"/>
      <w:bookmarkEnd w:id="6"/>
      <w:r>
        <w:t>Simplicityand</w:t>
      </w:r>
      <w:r>
        <w:rPr>
          <w:spacing w:val="-2"/>
        </w:rPr>
        <w:t>Clarity</w:t>
      </w:r>
    </w:p>
    <w:p>
      <w:pPr>
        <w:pStyle w:val="16"/>
        <w:spacing w:after="0" w:line="240" w:lineRule="auto"/>
        <w:jc w:val="left"/>
        <w:sectPr>
          <w:type w:val="continuous"/>
          <w:pgSz w:w="11910" w:h="16840"/>
          <w:pgMar w:top="1540" w:right="1275" w:bottom="280" w:left="1275" w:header="0" w:footer="0" w:gutter="0"/>
          <w:docGrid w:linePitch="312" w:charSpace="0"/>
        </w:sectPr>
      </w:pPr>
    </w:p>
    <w:p>
      <w:pPr>
        <w:pStyle w:val="18"/>
        <w:numPr>
          <w:ilvl w:val="1"/>
          <w:numId w:val="1"/>
        </w:numPr>
        <w:tabs>
          <w:tab w:val="left" w:pos="885"/>
        </w:tabs>
        <w:spacing w:before="69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Instructionsuse</w:t>
      </w:r>
      <w:r>
        <w:rPr>
          <w:b/>
          <w:spacing w:val="-2"/>
          <w:sz w:val="22"/>
        </w:rPr>
        <w:t>short,directsentences</w:t>
      </w:r>
      <w:r>
        <w:rPr>
          <w:spacing w:val="-2"/>
          <w:sz w:val="22"/>
        </w:rPr>
        <w:t>,avoidingunnecessarycomplexity.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b/>
          <w:sz w:val="22"/>
        </w:rPr>
        <w:t>activevoice</w:t>
      </w:r>
      <w:r>
        <w:rPr>
          <w:sz w:val="22"/>
        </w:rPr>
        <w:t>makesitmoreengagingandaction-</w:t>
      </w:r>
      <w:r>
        <w:rPr>
          <w:spacing w:val="-2"/>
          <w:sz w:val="22"/>
        </w:rPr>
        <w:t>oriented.</w:t>
      </w:r>
    </w:p>
    <w:p>
      <w:pPr>
        <w:pStyle w:val="15"/>
        <w:rPr>
          <w:sz w:val="20"/>
        </w:rPr>
      </w:pPr>
    </w:p>
    <w:p>
      <w:pPr>
        <w:pStyle w:val="15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4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240506</wp:posOffset>
            </wp:positionV>
            <wp:extent cx="5729375" cy="3768661"/>
            <wp:effectExtent l="0" t="0" r="0" b="0"/>
            <wp:wrapTopAndBottom/>
            <wp:docPr id="76" name="Image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375" cy="37686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74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2:</w:t>
      </w:r>
    </w:p>
    <w:p>
      <w:pPr>
        <w:spacing w:before="183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CHUNKINGPHASE:</w:t>
      </w:r>
    </w:p>
    <w:p>
      <w:pPr>
        <w:pStyle w:val="16"/>
        <w:spacing w:before="182"/>
        <w:ind w:left="165" w:firstLine="0"/>
      </w:pPr>
      <w:bookmarkStart w:id="7" w:name="Analysis of the Memory Recall Task - Chu"/>
      <w:bookmarkEnd w:id="7"/>
      <w:r>
        <w:t>AnalysisoftheMemoryRecallTask-ChunkingPhase</w:t>
      </w:r>
      <w:r>
        <w:rPr>
          <w:spacing w:val="-2"/>
        </w:rPr>
        <w:t>Screen</w:t>
      </w:r>
    </w:p>
    <w:p>
      <w:pPr>
        <w:pStyle w:val="15"/>
        <w:spacing w:before="173" w:line="266" w:lineRule="auto"/>
        <w:ind w:left="165"/>
      </w:pPr>
      <w:r>
        <w:t>Thisscreenrepresentsthe</w:t>
      </w:r>
      <w:r>
        <w:rPr>
          <w:b/>
        </w:rPr>
        <w:t>ChunkingPhase</w:t>
      </w:r>
      <w:r>
        <w:t>ofa</w:t>
      </w:r>
      <w:r>
        <w:rPr>
          <w:b/>
        </w:rPr>
        <w:t>MemoryRecallTask</w:t>
      </w:r>
      <w:r>
        <w:t>,whereusersobserveand memorize different icons within a limited time. Below is a breakdown of its key components:</w:t>
      </w:r>
    </w:p>
    <w:p>
      <w:pPr>
        <w:pStyle w:val="1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205641</wp:posOffset>
                </wp:positionV>
                <wp:extent cx="5732780" cy="24129"/>
                <wp:effectExtent l="0" t="0" r="0" b="0"/>
                <wp:wrapTopAndBottom/>
                <wp:docPr id="79" name="Combination 7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0" name="Combination 80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1" name="曲线 81"/>
                        <wps:cNvSpPr/>
                        <wps:spPr>
                          <a:xfrm rot="0">
                            <a:off x="0" y="0"/>
                            <a:ext cx="5730240" cy="215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曲线 82"/>
                        <wps:cNvSpPr/>
                        <wps:spPr>
                          <a:xfrm rot="0">
                            <a:off x="5729605" y="2539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曲线 83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曲线 84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曲线 85"/>
                        <wps:cNvSpPr/>
                        <wps:spPr>
                          <a:xfrm rot="0">
                            <a:off x="0" y="20954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曲线 86"/>
                        <wps:cNvSpPr/>
                        <wps:spPr>
                          <a:xfrm rot="0">
                            <a:off x="0" y="20954"/>
                            <a:ext cx="5732780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7" o:spid="_x0000_s87" coordorigin="1440,11300" coordsize="9028,37" style="position:absolute;&#10;margin-left:72.0pt;&#10;margin-top:16.192228pt;&#10;width:451.40002pt;&#10;height:1.899985pt;&#10;z-index:38;&#10;mso-position-horizontal:absolute;&#10;mso-position-horizontal-relative:page;&#10;mso-position-vertical:absolute;&#10;mso-wrap-distance-left:0.0pt;&#10;mso-wrap-distance-right:0.0pt;">
                <v:shape type="#_x0000_t0" id="曲线 88" o:spid="_x0000_s88" coordsize="9024,34" path="m9024,l,l,34l9024,34l9024,l9024,xe" style="position:absolute;&#10;left:1440;&#10;top:11300;&#10;width:9024;&#10;height:34;" fillcolor="#9F9F9F" stroked="f" strokeweight="1.0pt">
                  <v:stroke color="#000000"/>
                </v:shape>
                <v:shape type="#_x0000_t0" id="曲线 89" o:spid="_x0000_s89" coordsize="4,5" path="m4,l,l,4l4,4l4,l4,xe" style="position:absolute;&#10;left:10463;&#10;top:11304;&#10;width:4;&#10;height:4;" fillcolor="#E1E1E1" stroked="f" strokeweight="1.0pt">
                  <v:stroke color="#000000"/>
                </v:shape>
                <v:shape type="#_x0000_t0" id="曲线 90" o:spid="_x0000_s90" coordsize="9028,29" path="m4,4l,4l,28l4,28l4,4l4,4m9027,l9022,l9022,4l9027,4l9027,e" style="position:absolute;&#10;left:1440;&#10;top:11304;&#10;width:9028;&#10;height:28;" fillcolor="#9F9F9F" stroked="f" strokeweight="1.0pt">
                  <v:stroke color="#000000"/>
                </v:shape>
                <v:shape type="#_x0000_t0" id="曲线 91" o:spid="_x0000_s91" coordsize="4,24" path="m4,l,l,23l4,23l4,l4,xe" style="position:absolute;&#10;left:10463;&#10;top:11309;&#10;width:4;&#10;height:24;" fillcolor="#E1E1E1" stroked="f" strokeweight="1.0pt">
                  <v:stroke color="#000000"/>
                </v:shape>
                <v:shape type="#_x0000_t0" id="曲线 92" o:spid="_x0000_s92" coordsize="4,5" path="m4,l,l,4l4,4l4,l4,xe" style="position:absolute;&#10;left:1440;&#10;top:11333;&#10;width:4;&#10;height:4;" fillcolor="#9F9F9F" stroked="f" strokeweight="1.0pt">
                  <v:stroke color="#000000"/>
                </v:shape>
                <v:shape type="#_x0000_t0" id="曲线 93" o:spid="_x0000_s93" coordsize="9028,5" path="m9027,l,l,4l9027,4l9027,l9027,xe" style="position:absolute;&#10;left:1440;&#10;top:11333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8" w:name="1. Purpose of the Screen"/>
      <w:bookmarkEnd w:id="8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b/>
          <w:sz w:val="22"/>
        </w:rPr>
      </w:pPr>
      <w:r>
        <w:rPr>
          <w:sz w:val="22"/>
        </w:rPr>
        <w:t>Thisisthe</w:t>
      </w:r>
      <w:r>
        <w:rPr>
          <w:b/>
          <w:sz w:val="22"/>
        </w:rPr>
        <w:t>visualmemoryencodingphase</w:t>
      </w:r>
      <w:r>
        <w:rPr>
          <w:sz w:val="22"/>
        </w:rPr>
        <w:t>,whereusers</w:t>
      </w:r>
      <w:r>
        <w:rPr>
          <w:b/>
          <w:sz w:val="22"/>
        </w:rPr>
        <w:t>viewandgroupitems</w:t>
      </w:r>
      <w:r>
        <w:rPr>
          <w:b/>
          <w:spacing w:val="-2"/>
          <w:sz w:val="22"/>
        </w:rPr>
        <w:t>mentally</w:t>
      </w:r>
    </w:p>
    <w:p>
      <w:pPr>
        <w:pStyle w:val="15"/>
        <w:spacing w:before="24"/>
        <w:ind w:left="886"/>
      </w:pPr>
      <w:r>
        <w:rPr>
          <w:spacing w:val="-2"/>
        </w:rPr>
        <w:t>beforerecalling</w:t>
      </w:r>
      <w:r>
        <w:rPr>
          <w:spacing w:val="-4"/>
        </w:rPr>
        <w:t>them.</w:t>
      </w:r>
    </w:p>
    <w:p>
      <w:pPr>
        <w:pStyle w:val="18"/>
        <w:numPr>
          <w:ilvl w:val="1"/>
          <w:numId w:val="2"/>
        </w:numPr>
        <w:tabs>
          <w:tab w:val="left" w:pos="886"/>
        </w:tabs>
        <w:spacing w:before="179" w:after="0" w:line="262" w:lineRule="auto"/>
        <w:ind w:left="886" w:right="494" w:hanging="361"/>
        <w:jc w:val="left"/>
        <w:rPr>
          <w:sz w:val="22"/>
        </w:rPr>
      </w:pPr>
      <w:r>
        <w:rPr>
          <w:sz w:val="22"/>
        </w:rPr>
        <w:t>Theterm</w:t>
      </w:r>
      <w:r>
        <w:rPr>
          <w:b/>
          <w:sz w:val="22"/>
        </w:rPr>
        <w:t>"ChunkingPhase"</w:t>
      </w:r>
      <w:r>
        <w:rPr>
          <w:sz w:val="22"/>
        </w:rPr>
        <w:t>suggeststhatthegameappliesthe</w:t>
      </w:r>
      <w:r>
        <w:rPr>
          <w:b/>
          <w:sz w:val="22"/>
        </w:rPr>
        <w:t>chunkingprinciple</w:t>
      </w:r>
      <w:r>
        <w:rPr>
          <w:sz w:val="22"/>
        </w:rPr>
        <w:t>,which helps users remember items by categorizing them into meaningful groups.</w:t>
      </w:r>
    </w:p>
    <w:p>
      <w:pPr>
        <w:pStyle w:val="15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9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2780" cy="24129"/>
                <wp:effectExtent l="0" t="0" r="0" b="0"/>
                <wp:wrapTopAndBottom/>
                <wp:docPr id="94" name="Combination 9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5" name="Combination 95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6" name="曲线 96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曲线 97"/>
                        <wps:cNvSpPr/>
                        <wps:spPr>
                          <a:xfrm rot="0">
                            <a:off x="5729605" y="317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曲线 98"/>
                        <wps:cNvSpPr/>
                        <wps:spPr>
                          <a:xfrm rot="0">
                            <a:off x="0" y="317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曲线 99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曲线 100"/>
                        <wps:cNvSpPr/>
                        <wps:spPr>
                          <a:xfrm rot="0">
                            <a:off x="0" y="2095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曲线 101"/>
                        <wps:cNvSpPr/>
                        <wps:spPr>
                          <a:xfrm rot="0">
                            <a:off x="0" y="2095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2" o:spid="_x0000_s102" coordorigin="1440,13924" coordsize="9028,37" style="position:absolute;&#10;margin-left:72.0pt;&#10;margin-top:16.55001pt;&#10;width:451.40002pt;&#10;height:1.8999835pt;&#10;z-index:39;&#10;mso-position-horizontal:absolute;&#10;mso-position-horizontal-relative:page;&#10;mso-position-vertical:absolute;&#10;mso-wrap-distance-left:0.0pt;&#10;mso-wrap-distance-right:0.0pt;">
                <v:shape type="#_x0000_t0" id="曲线 103" o:spid="_x0000_s103" coordsize="9024,32" path="m9024,l,l,32l9024,32l9024,l9024,xe" style="position:absolute;&#10;left:1440;&#10;top:13924;&#10;width:9024;&#10;height:32;" fillcolor="#9F9F9F" stroked="f" strokeweight="1.0pt">
                  <v:stroke color="#000000"/>
                </v:shape>
                <v:shape type="#_x0000_t0" id="曲线 104" o:spid="_x0000_s104" coordsize="4,4" path="m4,l,l,4l4,4l4,l4,xe" style="position:absolute;&#10;left:10463;&#10;top:13929;&#10;width:4;&#10;height:4;" fillcolor="#E1E1E1" stroked="f" strokeweight="1.0pt">
                  <v:stroke color="#000000"/>
                </v:shape>
                <v:shape type="#_x0000_t0" id="曲线 105" o:spid="_x0000_s105" coordsize="9028,29" path="m4,4l,4l,28l4,28l4,4l4,4m9027,l9022,l9022,4l9027,4l9027,e" style="position:absolute;&#10;left:1440;&#10;top:13929;&#10;width:9028;&#10;height:28;" fillcolor="#9F9F9F" stroked="f" strokeweight="1.0pt">
                  <v:stroke color="#000000"/>
                </v:shape>
                <v:shape type="#_x0000_t0" id="曲线 106" o:spid="_x0000_s106" coordsize="4,24" path="m4,l,l,23l4,23l4,l4,xe" style="position:absolute;&#10;left:10463;&#10;top:13933;&#10;width:4;&#10;height:24;" fillcolor="#E1E1E1" stroked="f" strokeweight="1.0pt">
                  <v:stroke color="#000000"/>
                </v:shape>
                <v:shape type="#_x0000_t0" id="曲线 107" o:spid="_x0000_s107" coordsize="4,4" path="m4,l,l,4l4,4l4,l4,xe" style="position:absolute;&#10;left:1440;&#10;top:13957;&#10;width:4;&#10;height:4;" fillcolor="#9F9F9F" stroked="f" strokeweight="1.0pt">
                  <v:stroke color="#000000"/>
                </v:shape>
                <v:shape type="#_x0000_t0" id="曲线 108" o:spid="_x0000_s108" coordsize="9028,4" path="m9027,l,l,4l9027,4l9027,l9027,xe" style="position:absolute;&#10;left:1440;&#10;top:1395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5" w:after="0" w:line="240" w:lineRule="auto"/>
        <w:ind w:left="375" w:right="0" w:hanging="210"/>
        <w:jc w:val="left"/>
      </w:pPr>
      <w:bookmarkStart w:id="9" w:name="2. Key Elements and UI Components"/>
      <w:bookmarkEnd w:id="9"/>
      <w:r>
        <w:t>KeyElementsandUI</w:t>
      </w:r>
      <w:r>
        <w:rPr>
          <w:spacing w:val="-2"/>
        </w:rPr>
        <w:t>Components</w:t>
      </w:r>
    </w:p>
    <w:p>
      <w:pPr>
        <w:pStyle w:val="16"/>
        <w:spacing w:after="0" w:line="240" w:lineRule="auto"/>
        <w:jc w:val="left"/>
        <w:sectPr>
          <w:pgSz w:w="11910" w:h="16840"/>
          <w:pgMar w:top="1340" w:right="1275" w:bottom="280" w:left="1275" w:header="0" w:footer="0" w:gutter="0"/>
          <w:docGrid w:linePitch="312" w:charSpace="0"/>
        </w:sectPr>
      </w:pPr>
    </w:p>
    <w:p>
      <w:pPr>
        <w:spacing w:before="5"/>
        <w:ind w:left="165" w:right="0" w:firstLine="0"/>
        <w:jc w:val="left"/>
        <w:rPr>
          <w:b/>
          <w:sz w:val="22"/>
        </w:rPr>
      </w:pPr>
      <w:r>
        <w:rPr>
          <w:rFonts w:ascii="Segoe UI Emoji" w:hAnsi="Segoe UI Emoji"/>
          <w:spacing w:val="-2"/>
          <w:sz w:val="22"/>
        </w:rPr>
        <w:t>⏳</w:t>
      </w:r>
      <w:r>
        <w:rPr>
          <w:b/>
          <w:spacing w:val="-2"/>
          <w:sz w:val="22"/>
        </w:rPr>
        <w:t>CountdownTimer(TopLeft-RedCircle:"00:05")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Indicatesthatusershave</w:t>
      </w:r>
      <w:r>
        <w:rPr>
          <w:b/>
          <w:sz w:val="22"/>
        </w:rPr>
        <w:t>5seconds</w:t>
      </w:r>
      <w:r>
        <w:rPr>
          <w:sz w:val="22"/>
        </w:rPr>
        <w:t>toobserveandmemorizethedisplayed</w:t>
      </w:r>
      <w:r>
        <w:rPr>
          <w:spacing w:val="-2"/>
          <w:sz w:val="22"/>
        </w:rPr>
        <w:t>items.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Thebright</w:t>
      </w:r>
      <w:r>
        <w:rPr>
          <w:b/>
          <w:spacing w:val="-2"/>
          <w:sz w:val="22"/>
        </w:rPr>
        <w:t>redcolor</w:t>
      </w:r>
      <w:r>
        <w:rPr>
          <w:spacing w:val="-2"/>
          <w:sz w:val="22"/>
        </w:rPr>
        <w:t>andboldtext createurgency,ensuringusersstayfocused.</w:t>
      </w:r>
    </w:p>
    <w:p>
      <w:pPr>
        <w:pStyle w:val="16"/>
        <w:numPr>
          <w:ilvl w:val="0"/>
          <w:numId w:val="3"/>
        </w:numPr>
        <w:tabs>
          <w:tab w:val="left" w:pos="356"/>
        </w:tabs>
        <w:spacing w:before="174" w:after="0" w:line="240" w:lineRule="auto"/>
        <w:ind w:left="355" w:right="0" w:hanging="191"/>
        <w:jc w:val="left"/>
      </w:pPr>
      <w:bookmarkStart w:id="10" w:name="□ Progress Bar (Pink Bar Below Title)"/>
      <w:bookmarkEnd w:id="10"/>
      <w:r>
        <w:t>ProgressBar(PinkBarBelow</w:t>
      </w:r>
      <w:r>
        <w:rPr>
          <w:spacing w:val="-2"/>
        </w:rPr>
        <w:t>Title)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7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Showsthe</w:t>
      </w:r>
      <w:r>
        <w:rPr>
          <w:b/>
          <w:spacing w:val="-2"/>
          <w:sz w:val="22"/>
        </w:rPr>
        <w:t>timeremaining</w:t>
      </w:r>
      <w:r>
        <w:rPr>
          <w:spacing w:val="-2"/>
          <w:sz w:val="22"/>
        </w:rPr>
        <w:t>visually,reinforcingthesenseofurgency.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b/>
          <w:sz w:val="22"/>
        </w:rPr>
        <w:t>partiallyfilledbar</w:t>
      </w:r>
      <w:r>
        <w:rPr>
          <w:sz w:val="22"/>
        </w:rPr>
        <w:t>suggeststhatsometimehasalready</w:t>
      </w:r>
      <w:r>
        <w:rPr>
          <w:spacing w:val="-2"/>
          <w:sz w:val="22"/>
        </w:rPr>
        <w:t>passed.</w:t>
      </w:r>
    </w:p>
    <w:p>
      <w:pPr>
        <w:pStyle w:val="16"/>
        <w:numPr>
          <w:ilvl w:val="0"/>
          <w:numId w:val="3"/>
        </w:numPr>
        <w:tabs>
          <w:tab w:val="left" w:pos="516"/>
        </w:tabs>
        <w:spacing w:before="179" w:after="0" w:line="240" w:lineRule="auto"/>
        <w:ind w:left="516" w:right="0" w:hanging="351"/>
        <w:jc w:val="left"/>
      </w:pPr>
      <w:bookmarkStart w:id="11" w:name="□ Grid of Icons"/>
      <w:bookmarkEnd w:id="11"/>
      <w:r>
        <w:t>Gridof</w:t>
      </w:r>
      <w:r>
        <w:rPr>
          <w:spacing w:val="-2"/>
        </w:rPr>
        <w:t>Icons</w:t>
      </w:r>
    </w:p>
    <w:p>
      <w:pPr>
        <w:pStyle w:val="18"/>
        <w:numPr>
          <w:ilvl w:val="1"/>
          <w:numId w:val="3"/>
        </w:numPr>
        <w:tabs>
          <w:tab w:val="left" w:pos="886"/>
        </w:tabs>
        <w:spacing w:before="182" w:after="0" w:line="262" w:lineRule="auto"/>
        <w:ind w:left="886" w:right="392" w:hanging="361"/>
        <w:jc w:val="left"/>
        <w:rPr>
          <w:sz w:val="22"/>
        </w:rPr>
      </w:pPr>
      <w:r>
        <w:rPr>
          <w:sz w:val="22"/>
        </w:rPr>
        <w:t>Various</w:t>
      </w:r>
      <w:r>
        <w:rPr>
          <w:b/>
          <w:sz w:val="22"/>
        </w:rPr>
        <w:t>icons</w:t>
      </w:r>
      <w:r>
        <w:rPr>
          <w:sz w:val="22"/>
        </w:rPr>
        <w:t>(suchasapig,burger,clock,policecar,arrow,snowman,bee,laughingemoji, etc.) are displayed in a</w:t>
      </w:r>
      <w:r>
        <w:rPr>
          <w:b/>
          <w:sz w:val="22"/>
        </w:rPr>
        <w:t>5x4 grid format</w:t>
      </w:r>
      <w:r>
        <w:rPr>
          <w:sz w:val="22"/>
        </w:rPr>
        <w:t>.</w:t>
      </w:r>
    </w:p>
    <w:p>
      <w:pPr>
        <w:pStyle w:val="18"/>
        <w:numPr>
          <w:ilvl w:val="1"/>
          <w:numId w:val="3"/>
        </w:numPr>
        <w:tabs>
          <w:tab w:val="left" w:pos="886"/>
        </w:tabs>
        <w:spacing w:before="149" w:after="0" w:line="262" w:lineRule="auto"/>
        <w:ind w:left="886" w:right="1121" w:hanging="361"/>
        <w:jc w:val="left"/>
        <w:rPr>
          <w:sz w:val="22"/>
        </w:rPr>
      </w:pPr>
      <w:r>
        <w:rPr>
          <w:sz w:val="22"/>
        </w:rPr>
        <w:t>Theseiconsare</w:t>
      </w:r>
      <w:r>
        <w:rPr>
          <w:b/>
          <w:sz w:val="22"/>
        </w:rPr>
        <w:t>visuallydistinctyetgroupedbysimilarities</w:t>
      </w:r>
      <w:r>
        <w:rPr>
          <w:sz w:val="22"/>
        </w:rPr>
        <w:t>,encouraging</w:t>
      </w:r>
      <w:r>
        <w:rPr>
          <w:b/>
          <w:sz w:val="22"/>
        </w:rPr>
        <w:t>chunking strategies</w:t>
      </w:r>
      <w:r>
        <w:rPr>
          <w:sz w:val="22"/>
        </w:rPr>
        <w:t>like: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59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Categorizingbytheme</w:t>
      </w:r>
      <w:r>
        <w:rPr>
          <w:sz w:val="22"/>
        </w:rPr>
        <w:t>(e.g.,animals,food,</w:t>
      </w:r>
      <w:r>
        <w:rPr>
          <w:spacing w:val="-2"/>
          <w:sz w:val="22"/>
        </w:rPr>
        <w:t>transportation).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82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Groupingsimilarcolorsorbackgrounds</w:t>
      </w:r>
      <w:r>
        <w:rPr>
          <w:sz w:val="22"/>
        </w:rPr>
        <w:t>(e.g.,pink,blue,oryellow</w:t>
      </w:r>
      <w:r>
        <w:rPr>
          <w:spacing w:val="-2"/>
          <w:sz w:val="22"/>
        </w:rPr>
        <w:t>tiles).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pacing w:val="-2"/>
          <w:sz w:val="22"/>
        </w:rPr>
        <w:t>Associatingrepeatedicons</w:t>
      </w:r>
      <w:r>
        <w:rPr>
          <w:spacing w:val="-2"/>
          <w:sz w:val="22"/>
        </w:rPr>
        <w:t>(e.g.,multiplebees,burgers,policecars).</w:t>
      </w:r>
    </w:p>
    <w:p>
      <w:pPr>
        <w:pStyle w:val="16"/>
        <w:spacing w:before="178"/>
        <w:ind w:left="165" w:firstLine="0"/>
      </w:pPr>
      <w:bookmarkStart w:id="12" w:name="🐝 Bee Character Holding a Scroll (Top R"/>
      <w:bookmarkEnd w:id="12"/>
      <w:r>
        <w:rPr>
          <w:rFonts w:ascii="Segoe UI Emoji" w:eastAsia="Segoe UI Emoji" w:hAnsi="Segoe UI Emoji"/>
          <w:b w:val="0"/>
          <w:spacing w:val="-2"/>
        </w:rPr>
        <w:t>🐝</w:t>
      </w:r>
      <w:r>
        <w:rPr>
          <w:spacing w:val="-2"/>
        </w:rPr>
        <w:t>BeeCharacterHoldingaScroll(TopRight)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Actsasa</w:t>
      </w:r>
      <w:r>
        <w:rPr>
          <w:b/>
          <w:sz w:val="22"/>
        </w:rPr>
        <w:t>friendlymascot</w:t>
      </w:r>
      <w:r>
        <w:rPr>
          <w:sz w:val="22"/>
        </w:rPr>
        <w:t>,enhancingengagementandgivingaplayful</w:t>
      </w:r>
      <w:r>
        <w:rPr>
          <w:spacing w:val="-2"/>
          <w:sz w:val="22"/>
        </w:rPr>
        <w:t>theme.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Thescrollmayimply</w:t>
      </w:r>
      <w:r>
        <w:rPr>
          <w:b/>
          <w:sz w:val="22"/>
        </w:rPr>
        <w:t>instructionsorguidance</w:t>
      </w:r>
      <w:r>
        <w:rPr>
          <w:sz w:val="22"/>
        </w:rPr>
        <w:t>inlater</w:t>
      </w:r>
      <w:r>
        <w:rPr>
          <w:spacing w:val="-2"/>
          <w:sz w:val="22"/>
        </w:rPr>
        <w:t>stages.</w:t>
      </w:r>
    </w:p>
    <w:p>
      <w:pPr>
        <w:pStyle w:val="15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1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225324</wp:posOffset>
                </wp:positionV>
                <wp:extent cx="5732780" cy="22860"/>
                <wp:effectExtent l="0" t="0" r="0" b="0"/>
                <wp:wrapTopAndBottom/>
                <wp:docPr id="109" name="Combination 10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0" name="Combination 110"/>
                      <wpg:cNvGrpSpPr/>
                      <wpg:grpSpPr>
                        <a:xfrm rot="0">
                          <a:off x="0" y="0"/>
                          <a:ext cx="5732780" cy="22860"/>
                          <a:chOff x="0" y="0"/>
                          <a:chExt cx="573278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1" name="曲线 111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曲线 112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曲线 113"/>
                        <wps:cNvSpPr/>
                        <wps:spPr>
                          <a:xfrm rot="0">
                            <a:off x="0" y="190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35"/>
                                </a:lnTo>
                                <a:lnTo>
                                  <a:pt x="11" y="21435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60"/>
                                </a:lnTo>
                                <a:lnTo>
                                  <a:pt x="21598" y="3560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曲线 114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曲线 115"/>
                        <wps:cNvSpPr/>
                        <wps:spPr>
                          <a:xfrm rot="0">
                            <a:off x="0" y="1968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曲线 116"/>
                        <wps:cNvSpPr/>
                        <wps:spPr>
                          <a:xfrm rot="0">
                            <a:off x="0" y="1968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17" o:spid="_x0000_s117" coordorigin="1440,8986" coordsize="9028,36" style="position:absolute;&#10;margin-left:72.0pt;&#10;margin-top:17.7421pt;&#10;width:451.40002pt;&#10;height:1.8000095pt;&#10;z-index:41;&#10;mso-position-horizontal:absolute;&#10;mso-position-horizontal-relative:page;&#10;mso-position-vertical:absolute;&#10;mso-wrap-distance-left:0.0pt;&#10;mso-wrap-distance-right:0.0pt;">
                <v:shape type="#_x0000_t0" id="曲线 118" o:spid="_x0000_s118" coordsize="9024,32" path="m9024,l,l,33l9024,33l9024,l9024,xe" style="position:absolute;&#10;left:1440;&#10;top:8986;&#10;width:9024;&#10;height:32;" fillcolor="#9F9F9F" stroked="f" strokeweight="1.0pt">
                  <v:stroke color="#000000"/>
                </v:shape>
                <v:shape type="#_x0000_t0" id="曲线 119" o:spid="_x0000_s119" coordsize="4,4" path="m4,l,l,4l4,4l4,l4,xe" style="position:absolute;&#10;left:10463;&#10;top:8989;&#10;width:4;&#10;height:4;" fillcolor="#E1E1E1" stroked="f" strokeweight="1.0pt">
                  <v:stroke color="#000000"/>
                </v:shape>
                <v:shape type="#_x0000_t0" id="曲线 120" o:spid="_x0000_s120" coordsize="9028,29" path="m4,4l,4l,28l4,28l4,4l4,4m9027,l9022,l9022,4l9027,4l9027,e" style="position:absolute;&#10;left:1440;&#10;top:8989;&#10;width:9028;&#10;height:28;" fillcolor="#9F9F9F" stroked="f" strokeweight="1.0pt">
                  <v:stroke color="#000000"/>
                </v:shape>
                <v:shape type="#_x0000_t0" id="曲线 121" o:spid="_x0000_s121" coordsize="4,24" path="m4,l,l,23l4,23l4,l4,xe" style="position:absolute;&#10;left:10463;&#10;top:8993;&#10;width:4;&#10;height:24;" fillcolor="#E1E1E1" stroked="f" strokeweight="1.0pt">
                  <v:stroke color="#000000"/>
                </v:shape>
                <v:shape type="#_x0000_t0" id="曲线 122" o:spid="_x0000_s122" coordsize="4,4" path="m4,l,l,4l4,4l4,l4,xe" style="position:absolute;&#10;left:1440;&#10;top:9017;&#10;width:4;&#10;height:4;" fillcolor="#9F9F9F" stroked="f" strokeweight="1.0pt">
                  <v:stroke color="#000000"/>
                </v:shape>
                <v:shape type="#_x0000_t0" id="曲线 123" o:spid="_x0000_s123" coordsize="9028,4" path="m9027,l,l,4l9027,4l9027,l9027,xe" style="position:absolute;&#10;left:1440;&#10;top:901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13" w:name="3. How the Chunking Phase Works"/>
      <w:bookmarkEnd w:id="13"/>
      <w:r>
        <w:t>HowtheChunkingPhase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4"/>
        </w:numPr>
        <w:tabs>
          <w:tab w:val="left" w:pos="884"/>
        </w:tabs>
        <w:spacing w:before="188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scanthegrid</w:t>
      </w:r>
      <w:r>
        <w:rPr>
          <w:sz w:val="22"/>
        </w:rPr>
        <w:t>andlookfor</w:t>
      </w:r>
      <w:r>
        <w:rPr>
          <w:b/>
          <w:sz w:val="22"/>
        </w:rPr>
        <w:t>patternsorrelateditems</w:t>
      </w:r>
      <w:r>
        <w:rPr>
          <w:sz w:val="22"/>
        </w:rPr>
        <w:t>tocreatemental</w:t>
      </w:r>
      <w:r>
        <w:rPr>
          <w:spacing w:val="-2"/>
          <w:sz w:val="22"/>
        </w:rPr>
        <w:t>chunks.</w:t>
      </w:r>
    </w:p>
    <w:p>
      <w:pPr>
        <w:pStyle w:val="18"/>
        <w:numPr>
          <w:ilvl w:val="0"/>
          <w:numId w:val="4"/>
        </w:numPr>
        <w:tabs>
          <w:tab w:val="left" w:pos="884"/>
        </w:tabs>
        <w:spacing w:before="178" w:after="0" w:line="240" w:lineRule="auto"/>
        <w:ind w:left="884" w:right="0" w:hanging="359"/>
        <w:jc w:val="left"/>
        <w:rPr>
          <w:sz w:val="22"/>
        </w:rPr>
      </w:pPr>
      <w:r>
        <w:rPr>
          <w:b/>
          <w:spacing w:val="-2"/>
          <w:sz w:val="22"/>
        </w:rPr>
        <w:t>Thecountdowntimerlimitsobservationtime</w:t>
      </w:r>
      <w:r>
        <w:rPr>
          <w:spacing w:val="-2"/>
          <w:sz w:val="22"/>
        </w:rPr>
        <w:t>,forcingquickmemory strategies.</w:t>
      </w:r>
    </w:p>
    <w:p>
      <w:pPr>
        <w:pStyle w:val="18"/>
        <w:numPr>
          <w:ilvl w:val="0"/>
          <w:numId w:val="4"/>
        </w:numPr>
        <w:tabs>
          <w:tab w:val="left" w:pos="884"/>
          <w:tab w:val="left" w:pos="886"/>
        </w:tabs>
        <w:spacing w:before="177" w:after="0" w:line="266" w:lineRule="auto"/>
        <w:ind w:left="886" w:right="559" w:hanging="361"/>
        <w:jc w:val="left"/>
        <w:rPr>
          <w:sz w:val="22"/>
        </w:rPr>
      </w:pPr>
      <w:r>
        <w:rPr>
          <w:sz w:val="22"/>
        </w:rPr>
        <w:t>Oncetimeisup,users</w:t>
      </w:r>
      <w:r>
        <w:rPr>
          <w:b/>
          <w:sz w:val="22"/>
        </w:rPr>
        <w:t>transitiontotherecallphase</w:t>
      </w:r>
      <w:r>
        <w:rPr>
          <w:sz w:val="22"/>
        </w:rPr>
        <w:t>,wheretheymustidentifypreviously seen items.</w:t>
      </w:r>
    </w:p>
    <w:p>
      <w:pPr>
        <w:pStyle w:val="1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2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205958</wp:posOffset>
                </wp:positionV>
                <wp:extent cx="5732780" cy="23494"/>
                <wp:effectExtent l="0" t="0" r="0" b="0"/>
                <wp:wrapTopAndBottom/>
                <wp:docPr id="124" name="Combination 1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5" name="Combination 125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6" name="曲线 126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曲线 127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曲线 128"/>
                        <wps:cNvSpPr/>
                        <wps:spPr>
                          <a:xfrm rot="0">
                            <a:off x="0" y="1905"/>
                            <a:ext cx="5732780" cy="184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35"/>
                                </a:lnTo>
                                <a:lnTo>
                                  <a:pt x="11" y="21435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60"/>
                                </a:lnTo>
                                <a:lnTo>
                                  <a:pt x="21598" y="3560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曲线 129"/>
                        <wps:cNvSpPr/>
                        <wps:spPr>
                          <a:xfrm rot="0">
                            <a:off x="5729605" y="5079"/>
                            <a:ext cx="3174" cy="1523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曲线 130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曲线 131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32" o:spid="_x0000_s132" coordorigin="1440,11769" coordsize="9028,36" style="position:absolute;&#10;margin-left:72.0pt;&#10;margin-top:16.217222pt;&#10;width:451.40002pt;&#10;height:1.8499951pt;&#10;z-index:42;&#10;mso-position-horizontal:absolute;&#10;mso-position-horizontal-relative:page;&#10;mso-position-vertical:absolute;&#10;mso-wrap-distance-left:0.0pt;&#10;mso-wrap-distance-right:0.0pt;">
                <v:shape type="#_x0000_t0" id="曲线 133" o:spid="_x0000_s133" coordsize="9024,33" path="m9024,l,l,34l9024,34l9024,l9024,xe" style="position:absolute;&#10;left:1440;&#10;top:11769;&#10;width:9024;&#10;height:34;" fillcolor="#9F9F9F" stroked="f" strokeweight="1.0pt">
                  <v:stroke color="#000000"/>
                </v:shape>
                <v:shape type="#_x0000_t0" id="曲线 134" o:spid="_x0000_s134" coordsize="4,4" path="m4,l,l,4l4,4l4,l4,xe" style="position:absolute;&#10;left:10463;&#10;top:11772;&#10;width:4;&#10;height:4;" fillcolor="#E1E1E1" stroked="f" strokeweight="1.0pt">
                  <v:stroke color="#000000"/>
                </v:shape>
                <v:shape type="#_x0000_t0" id="曲线 135" o:spid="_x0000_s135" coordsize="9028,28" path="m4,4l,4l,28l4,28l4,4l4,4m9027,l9022,l9022,4l9027,4l9027,e" style="position:absolute;&#10;left:1440;&#10;top:11772;&#10;width:9028;&#10;height:28;" fillcolor="#9F9F9F" stroked="f" strokeweight="1.0pt">
                  <v:stroke color="#000000"/>
                </v:shape>
                <v:shape type="#_x0000_t0" id="曲线 136" o:spid="_x0000_s136" coordsize="4,23" path="m4,l,l,23l4,23l4,l4,xe" style="position:absolute;&#10;left:10463;&#10;top:11777;&#10;width:4;&#10;height:24;" fillcolor="#E1E1E1" stroked="f" strokeweight="1.0pt">
                  <v:stroke color="#000000"/>
                </v:shape>
                <v:shape type="#_x0000_t0" id="曲线 137" o:spid="_x0000_s137" coordsize="4,4" path="m4,l,l,4l4,4l4,l4,xe" style="position:absolute;&#10;left:1440;&#10;top:11801;&#10;width:4;&#10;height:4;" fillcolor="#9F9F9F" stroked="f" strokeweight="1.0pt">
                  <v:stroke color="#000000"/>
                </v:shape>
                <v:shape type="#_x0000_t0" id="曲线 138" o:spid="_x0000_s138" coordsize="9028,4" path="m9027,l,l,4l9027,4l9027,l9027,xe" style="position:absolute;&#10;left:1440;&#10;top:11801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14" w:name="4. Cognitive and UX Benefits of Chunking"/>
      <w:bookmarkEnd w:id="14"/>
      <w:r>
        <w:t>CognitiveandUXBenefitsof</w:t>
      </w:r>
      <w:r>
        <w:rPr>
          <w:spacing w:val="-2"/>
        </w:rPr>
        <w:t>Chunking</w:t>
      </w:r>
    </w:p>
    <w:p>
      <w:pPr>
        <w:pStyle w:val="18"/>
        <w:numPr>
          <w:ilvl w:val="1"/>
          <w:numId w:val="2"/>
        </w:numPr>
        <w:tabs>
          <w:tab w:val="left" w:pos="886"/>
        </w:tabs>
        <w:spacing w:before="182" w:after="0" w:line="262" w:lineRule="auto"/>
        <w:ind w:left="886" w:right="470" w:hanging="361"/>
        <w:jc w:val="left"/>
        <w:rPr>
          <w:sz w:val="22"/>
        </w:rPr>
      </w:pPr>
      <w:r>
        <w:rPr>
          <w:b/>
          <w:sz w:val="22"/>
        </w:rPr>
        <w:t>Enhancesshort-termmemory</w:t>
      </w:r>
      <w:r>
        <w:rPr>
          <w:sz w:val="22"/>
        </w:rPr>
        <w:t>byallowinguserstorecall</w:t>
      </w:r>
      <w:r>
        <w:rPr>
          <w:b/>
          <w:sz w:val="22"/>
        </w:rPr>
        <w:t>groupsofinformation</w:t>
      </w:r>
      <w:r>
        <w:rPr>
          <w:sz w:val="22"/>
        </w:rPr>
        <w:t>insteadof individual elements.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55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Reducescognitiveoverload</w:t>
      </w:r>
      <w:r>
        <w:rPr>
          <w:spacing w:val="-2"/>
          <w:sz w:val="22"/>
        </w:rPr>
        <w:t>by helpingusersorganizedataefficiently.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77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Improvespatternrecognition</w:t>
      </w:r>
      <w:r>
        <w:rPr>
          <w:spacing w:val="-2"/>
          <w:sz w:val="22"/>
        </w:rPr>
        <w:t>,makingrecalleasierandmoreaccurate.</w:t>
      </w:r>
    </w:p>
    <w:p>
      <w:pPr>
        <w:pStyle w:val="18"/>
        <w:spacing w:after="0" w:line="240" w:lineRule="auto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3338" cy="3832669"/>
            <wp:effectExtent l="0" t="0" r="0" b="0"/>
            <wp:docPr id="139" name="Image 13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338" cy="38326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15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3:</w:t>
      </w:r>
    </w:p>
    <w:p>
      <w:pPr>
        <w:spacing w:before="183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RECALLPHASE:</w:t>
      </w:r>
    </w:p>
    <w:p>
      <w:pPr>
        <w:pStyle w:val="16"/>
        <w:spacing w:before="182"/>
        <w:ind w:left="165" w:firstLine="0"/>
      </w:pPr>
      <w:bookmarkStart w:id="15" w:name="Analysis of the Memory Recall Task - Sel"/>
      <w:bookmarkEnd w:id="15"/>
      <w:r>
        <w:t>AnalysisoftheMemoryRecallTask-Selection</w:t>
      </w:r>
      <w:r>
        <w:rPr>
          <w:spacing w:val="-4"/>
        </w:rPr>
        <w:t>Phase</w:t>
      </w:r>
    </w:p>
    <w:p>
      <w:pPr>
        <w:spacing w:before="179" w:line="259" w:lineRule="auto"/>
        <w:ind w:left="165" w:right="185" w:firstLine="0"/>
        <w:jc w:val="left"/>
        <w:rPr>
          <w:sz w:val="22"/>
        </w:rPr>
      </w:pPr>
      <w:r>
        <w:rPr>
          <w:sz w:val="22"/>
        </w:rPr>
        <w:t>Thisscreenrepresentsthe</w:t>
      </w:r>
      <w:r>
        <w:rPr>
          <w:b/>
          <w:sz w:val="22"/>
        </w:rPr>
        <w:t>SelectionPhase</w:t>
      </w:r>
      <w:r>
        <w:rPr>
          <w:sz w:val="22"/>
        </w:rPr>
        <w:t>ofa</w:t>
      </w:r>
      <w:r>
        <w:rPr>
          <w:b/>
          <w:sz w:val="22"/>
        </w:rPr>
        <w:t>MemoryRecallTask</w:t>
      </w:r>
      <w:r>
        <w:rPr>
          <w:sz w:val="22"/>
        </w:rPr>
        <w:t>,whereusersrecallandchoose the items they remember from the previous</w:t>
      </w:r>
      <w:r>
        <w:rPr>
          <w:b/>
          <w:sz w:val="22"/>
        </w:rPr>
        <w:t>Chunking Phase</w:t>
      </w:r>
      <w:r>
        <w:rPr>
          <w:sz w:val="22"/>
        </w:rPr>
        <w:t>. Below is a breakdown of its</w:t>
      </w:r>
      <w:r>
        <w:rPr>
          <w:spacing w:val="-2"/>
          <w:sz w:val="22"/>
        </w:rPr>
        <w:t>components:</w:t>
      </w:r>
    </w:p>
    <w:p>
      <w:pPr>
        <w:pStyle w:val="15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3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215149</wp:posOffset>
                </wp:positionV>
                <wp:extent cx="5732780" cy="24129"/>
                <wp:effectExtent l="0" t="0" r="0" b="0"/>
                <wp:wrapTopAndBottom/>
                <wp:docPr id="142" name="Combination 1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3" name="Combination 143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4" name="曲线 144"/>
                        <wps:cNvSpPr/>
                        <wps:spPr>
                          <a:xfrm rot="0">
                            <a:off x="0" y="0"/>
                            <a:ext cx="5730240" cy="215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曲线 145"/>
                        <wps:cNvSpPr/>
                        <wps:spPr>
                          <a:xfrm rot="0">
                            <a:off x="5729605" y="2539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曲线 146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曲线 147"/>
                        <wps:cNvSpPr/>
                        <wps:spPr>
                          <a:xfrm rot="0">
                            <a:off x="5729605" y="571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曲线 148"/>
                        <wps:cNvSpPr/>
                        <wps:spPr>
                          <a:xfrm rot="0">
                            <a:off x="0" y="20954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曲线 149"/>
                        <wps:cNvSpPr/>
                        <wps:spPr>
                          <a:xfrm rot="0">
                            <a:off x="0" y="20954"/>
                            <a:ext cx="5732780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50" o:spid="_x0000_s150" coordorigin="1440,10211" coordsize="9028,37" style="position:absolute;&#10;margin-left:72.0pt;&#10;margin-top:16.940935pt;&#10;width:451.40002pt;&#10;height:1.899985pt;&#10;z-index:43;&#10;mso-position-horizontal:absolute;&#10;mso-position-horizontal-relative:page;&#10;mso-position-vertical:absolute;&#10;mso-wrap-distance-left:0.0pt;&#10;mso-wrap-distance-right:0.0pt;">
                <v:shape type="#_x0000_t0" id="曲线 151" o:spid="_x0000_s151" coordsize="9024,34" path="m9024,l,l,34l9024,34l9024,l9024,xe" style="position:absolute;&#10;left:1440;&#10;top:10211;&#10;width:9024;&#10;height:34;" fillcolor="#9F9F9F" stroked="f" strokeweight="1.0pt">
                  <v:stroke color="#000000"/>
                </v:shape>
                <v:shape type="#_x0000_t0" id="曲线 152" o:spid="_x0000_s152" coordsize="4,5" path="m4,l,l,4l4,4l4,l4,xe" style="position:absolute;&#10;left:10463;&#10;top:10215;&#10;width:4;&#10;height:4;" fillcolor="#E1E1E1" stroked="f" strokeweight="1.0pt">
                  <v:stroke color="#000000"/>
                </v:shape>
                <v:shape type="#_x0000_t0" id="曲线 153" o:spid="_x0000_s153" coordsize="9028,29" path="m4,4l,4l,28l4,28l4,4l4,4m9027,l9022,l9022,4l9027,4l9027,e" style="position:absolute;&#10;left:1440;&#10;top:10215;&#10;width:9028;&#10;height:28;" fillcolor="#9F9F9F" stroked="f" strokeweight="1.0pt">
                  <v:stroke color="#000000"/>
                </v:shape>
                <v:shape type="#_x0000_t0" id="曲线 154" o:spid="_x0000_s154" coordsize="4,24" path="m4,l,l,23l4,23l4,l4,xe" style="position:absolute;&#10;left:10463;&#10;top:10220;&#10;width:4;&#10;height:24;" fillcolor="#E1E1E1" stroked="f" strokeweight="1.0pt">
                  <v:stroke color="#000000"/>
                </v:shape>
                <v:shape type="#_x0000_t0" id="曲线 155" o:spid="_x0000_s155" coordsize="4,5" path="m4,l,l,4l4,4l4,l4,xe" style="position:absolute;&#10;left:1440;&#10;top:10244;&#10;width:4;&#10;height:4;" fillcolor="#9F9F9F" stroked="f" strokeweight="1.0pt">
                  <v:stroke color="#000000"/>
                </v:shape>
                <v:shape type="#_x0000_t0" id="曲线 156" o:spid="_x0000_s156" coordsize="9028,5" path="m9027,l,l,4l9027,4l9027,l9027,xe" style="position:absolute;&#10;left:1440;&#10;top:10244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6" w:after="0" w:line="240" w:lineRule="auto"/>
        <w:ind w:left="375" w:right="0" w:hanging="210"/>
        <w:jc w:val="left"/>
      </w:pPr>
      <w:bookmarkStart w:id="16" w:name="1. Purpose of the Screen (1)"/>
      <w:bookmarkEnd w:id="16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5"/>
        </w:numPr>
        <w:tabs>
          <w:tab w:val="left" w:pos="886"/>
        </w:tabs>
        <w:spacing w:before="173" w:after="0" w:line="266" w:lineRule="auto"/>
        <w:ind w:left="886" w:right="451" w:hanging="361"/>
        <w:jc w:val="left"/>
        <w:rPr>
          <w:sz w:val="22"/>
        </w:rPr>
      </w:pPr>
      <w:r>
        <w:rPr>
          <w:sz w:val="22"/>
        </w:rPr>
        <w:t>Thisisthe</w:t>
      </w:r>
      <w:r>
        <w:rPr>
          <w:b/>
          <w:sz w:val="22"/>
        </w:rPr>
        <w:t>memoryretrieval</w:t>
      </w:r>
      <w:r>
        <w:rPr>
          <w:sz w:val="22"/>
        </w:rPr>
        <w:t>stage,whereusers</w:t>
      </w:r>
      <w:r>
        <w:rPr>
          <w:b/>
          <w:sz w:val="22"/>
        </w:rPr>
        <w:t>select theitemstheyrememberseeing</w:t>
      </w:r>
      <w:r>
        <w:rPr>
          <w:sz w:val="22"/>
        </w:rPr>
        <w:t>in the previous phase.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5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Thegoalisto</w:t>
      </w:r>
      <w:r>
        <w:rPr>
          <w:b/>
          <w:sz w:val="22"/>
        </w:rPr>
        <w:t>testtheeffectivenessofchunkingandshort-termmemory</w:t>
      </w:r>
      <w:r>
        <w:rPr>
          <w:b/>
          <w:spacing w:val="-2"/>
          <w:sz w:val="22"/>
        </w:rPr>
        <w:t>retention</w:t>
      </w:r>
      <w:r>
        <w:rPr>
          <w:spacing w:val="-2"/>
          <w:sz w:val="22"/>
        </w:rPr>
        <w:t>.</w:t>
      </w:r>
    </w:p>
    <w:p>
      <w:pPr>
        <w:pStyle w:val="15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4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223963</wp:posOffset>
                </wp:positionV>
                <wp:extent cx="5732780" cy="24130"/>
                <wp:effectExtent l="0" t="0" r="0" b="0"/>
                <wp:wrapTopAndBottom/>
                <wp:docPr id="157" name="Combination 15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58" name="Combination 158"/>
                      <wpg:cNvGrpSpPr/>
                      <wpg:grpSpPr>
                        <a:xfrm rot="0">
                          <a:off x="0" y="0"/>
                          <a:ext cx="5732780" cy="24130"/>
                          <a:chOff x="0" y="0"/>
                          <a:chExt cx="5732780" cy="241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9" name="曲线 159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曲线 160"/>
                        <wps:cNvSpPr/>
                        <wps:spPr>
                          <a:xfrm rot="0">
                            <a:off x="5729605" y="254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曲线 161"/>
                        <wps:cNvSpPr/>
                        <wps:spPr>
                          <a:xfrm rot="0">
                            <a:off x="0" y="254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曲线 162"/>
                        <wps:cNvSpPr/>
                        <wps:spPr>
                          <a:xfrm rot="0">
                            <a:off x="5729605" y="571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729" y="21600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曲线 163"/>
                        <wps:cNvSpPr/>
                        <wps:spPr>
                          <a:xfrm rot="0">
                            <a:off x="0" y="2095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曲线 164"/>
                        <wps:cNvSpPr/>
                        <wps:spPr>
                          <a:xfrm rot="0">
                            <a:off x="0" y="2095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65" o:spid="_x0000_s165" coordorigin="1440,12544" coordsize="9028,38" style="position:absolute;&#10;margin-left:72.0pt;&#10;margin-top:17.63494pt;&#10;width:451.40002pt;&#10;height:1.9000293pt;&#10;z-index:44;&#10;mso-position-horizontal:absolute;&#10;mso-position-horizontal-relative:page;&#10;mso-position-vertical:absolute;&#10;mso-wrap-distance-left:0.0pt;&#10;mso-wrap-distance-right:0.0pt;">
                <v:shape type="#_x0000_t0" id="曲线 166" o:spid="_x0000_s166" coordsize="9024,33" path="m9024,l,l,34l9024,34l9024,l9024,xe" style="position:absolute;&#10;left:1440;&#10;top:12544;&#10;width:9024;&#10;height:34;" fillcolor="#9F9F9F" stroked="f" strokeweight="1.0pt">
                  <v:stroke color="#000000"/>
                </v:shape>
                <v:shape type="#_x0000_t0" id="曲线 167" o:spid="_x0000_s167" coordsize="4,4" path="m4,l,l,4l4,4l4,l4,xe" style="position:absolute;&#10;left:10463;&#10;top:12548;&#10;width:4;&#10;height:4;" fillcolor="#E1E1E1" stroked="f" strokeweight="1.0pt">
                  <v:stroke color="#000000"/>
                </v:shape>
                <v:shape type="#_x0000_t0" id="曲线 168" o:spid="_x0000_s168" coordsize="9028,29" path="m4,4l,4l,28l4,28l4,4l4,4m9027,l9022,l9022,4l9027,4l9027,e" style="position:absolute;&#10;left:1440;&#10;top:12548;&#10;width:9028;&#10;height:28;" fillcolor="#9F9F9F" stroked="f" strokeweight="1.0pt">
                  <v:stroke color="#000000"/>
                </v:shape>
                <v:shape type="#_x0000_t0" id="曲线 169" o:spid="_x0000_s169" coordsize="4,24" path="m4,l,l,24l4,24l4,l4,xe" style="position:absolute;&#10;left:10463;&#10;top:12553;&#10;width:4;&#10;height:24;" fillcolor="#E1E1E1" stroked="f" strokeweight="1.0pt">
                  <v:stroke color="#000000"/>
                </v:shape>
                <v:shape type="#_x0000_t0" id="曲线 170" o:spid="_x0000_s170" coordsize="4,4" path="m4,l,l,4l4,4l4,l4,xe" style="position:absolute;&#10;left:1440;&#10;top:12577;&#10;width:4;&#10;height:4;" fillcolor="#9F9F9F" stroked="f" strokeweight="1.0pt">
                  <v:stroke color="#000000"/>
                </v:shape>
                <v:shape type="#_x0000_t0" id="曲线 171" o:spid="_x0000_s171" coordsize="9028,4" path="m9027,l,l,4l9027,4l9027,l9027,xe" style="position:absolute;&#10;left:1440;&#10;top:1257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8"/>
        <w:numPr>
          <w:ilvl w:val="0"/>
          <w:numId w:val="5"/>
        </w:numPr>
        <w:tabs>
          <w:tab w:val="left" w:pos="375"/>
        </w:tabs>
        <w:spacing w:before="238" w:after="0" w:line="240" w:lineRule="auto"/>
        <w:ind w:left="375" w:right="0" w:hanging="210"/>
        <w:jc w:val="left"/>
        <w:rPr>
          <w:b/>
          <w:sz w:val="22"/>
        </w:rPr>
      </w:pPr>
      <w:r>
        <w:rPr>
          <w:b/>
          <w:sz w:val="22"/>
        </w:rPr>
        <w:t>KeyElementsandUI</w:t>
      </w:r>
      <w:r>
        <w:rPr>
          <w:b/>
          <w:spacing w:val="-2"/>
          <w:sz w:val="22"/>
        </w:rPr>
        <w:t>Components</w:t>
      </w:r>
    </w:p>
    <w:p>
      <w:pPr>
        <w:spacing w:before="179"/>
        <w:ind w:left="165" w:right="0" w:firstLine="0"/>
        <w:jc w:val="left"/>
        <w:rPr>
          <w:b/>
          <w:sz w:val="22"/>
        </w:rPr>
      </w:pPr>
      <w:r>
        <w:rPr>
          <w:rFonts w:ascii="Segoe UI Emoji" w:eastAsia="Segoe UI Emoji" w:hAnsi="Segoe UI Emoji"/>
          <w:sz w:val="22"/>
        </w:rPr>
        <w:t>📝</w:t>
      </w:r>
      <w:r>
        <w:rPr>
          <w:b/>
          <w:sz w:val="22"/>
        </w:rPr>
        <w:t>Title&amp;</w:t>
      </w:r>
      <w:r>
        <w:rPr>
          <w:b/>
          <w:spacing w:val="-2"/>
          <w:sz w:val="22"/>
        </w:rPr>
        <w:t>Instructions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"MEMORYRECALLTASK"</w:t>
      </w:r>
      <w:r>
        <w:rPr>
          <w:spacing w:val="-2"/>
          <w:sz w:val="22"/>
        </w:rPr>
        <w:t>(BoldHeader)–Reinforcesthepurposeofthetask.</w:t>
      </w:r>
    </w:p>
    <w:p>
      <w:pPr>
        <w:pStyle w:val="18"/>
        <w:numPr>
          <w:ilvl w:val="1"/>
          <w:numId w:val="5"/>
        </w:numPr>
        <w:tabs>
          <w:tab w:val="left" w:pos="886"/>
        </w:tabs>
        <w:spacing w:before="173" w:after="0" w:line="266" w:lineRule="auto"/>
        <w:ind w:left="886" w:right="927" w:hanging="361"/>
        <w:jc w:val="left"/>
        <w:rPr>
          <w:sz w:val="22"/>
        </w:rPr>
      </w:pPr>
      <w:r>
        <w:rPr>
          <w:b/>
          <w:sz w:val="22"/>
        </w:rPr>
        <w:t>"SELECTTHEITEMSYOUREMEMBER:"</w:t>
      </w:r>
      <w:r>
        <w:rPr>
          <w:sz w:val="22"/>
        </w:rPr>
        <w:t>–Clearinstructionguidingtheusertochoose remembered items.</w:t>
      </w:r>
    </w:p>
    <w:p>
      <w:pPr>
        <w:pStyle w:val="18"/>
        <w:spacing w:after="0" w:line="266" w:lineRule="auto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6"/>
        <w:numPr>
          <w:ilvl w:val="0"/>
          <w:numId w:val="6"/>
        </w:numPr>
        <w:tabs>
          <w:tab w:val="left" w:pos="356"/>
        </w:tabs>
        <w:spacing w:before="5" w:after="0" w:line="240" w:lineRule="auto"/>
        <w:ind w:left="355" w:right="0" w:hanging="191"/>
        <w:jc w:val="left"/>
      </w:pPr>
      <w:bookmarkStart w:id="17" w:name="□ Grid of Icon Choices"/>
      <w:bookmarkEnd w:id="17"/>
      <w:r>
        <w:t>GridofIcon</w:t>
      </w:r>
      <w:r>
        <w:rPr>
          <w:spacing w:val="-2"/>
        </w:rPr>
        <w:t>Choices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Asetof</w:t>
      </w:r>
      <w:r>
        <w:rPr>
          <w:b/>
          <w:sz w:val="22"/>
        </w:rPr>
        <w:t>twentyicons</w:t>
      </w:r>
      <w:r>
        <w:rPr>
          <w:sz w:val="22"/>
        </w:rPr>
        <w:t>arepresentedasmultiple-choice</w:t>
      </w:r>
      <w:r>
        <w:rPr>
          <w:spacing w:val="-2"/>
          <w:sz w:val="22"/>
        </w:rPr>
        <w:t>options.</w:t>
      </w:r>
    </w:p>
    <w:p>
      <w:pPr>
        <w:pStyle w:val="18"/>
        <w:numPr>
          <w:ilvl w:val="1"/>
          <w:numId w:val="6"/>
        </w:numPr>
        <w:tabs>
          <w:tab w:val="left" w:pos="886"/>
        </w:tabs>
        <w:spacing w:before="183" w:after="0" w:line="257" w:lineRule="auto"/>
        <w:ind w:left="886" w:right="688" w:hanging="361"/>
        <w:jc w:val="left"/>
        <w:rPr>
          <w:b/>
          <w:sz w:val="22"/>
        </w:rPr>
      </w:pPr>
      <w:r>
        <w:rPr>
          <w:sz w:val="22"/>
        </w:rPr>
        <w:t>Someiconswerepreviouslydisplayed,whileothersare</w:t>
      </w:r>
      <w:r>
        <w:rPr>
          <w:b/>
          <w:sz w:val="22"/>
        </w:rPr>
        <w:t>distractors(newiconsaddedto confuse users).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64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Usersmustidentifywhichiconsappearedinthe</w:t>
      </w:r>
      <w:r>
        <w:rPr>
          <w:b/>
          <w:sz w:val="22"/>
        </w:rPr>
        <w:t>Chunking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Eachiconhasa</w:t>
      </w:r>
      <w:r>
        <w:rPr>
          <w:b/>
          <w:sz w:val="22"/>
        </w:rPr>
        <w:t>radiobutton</w:t>
      </w:r>
      <w:r>
        <w:rPr>
          <w:sz w:val="22"/>
        </w:rPr>
        <w:t>belowitfor</w:t>
      </w:r>
      <w:r>
        <w:rPr>
          <w:spacing w:val="-2"/>
          <w:sz w:val="22"/>
        </w:rPr>
        <w:t>selection.</w:t>
      </w:r>
    </w:p>
    <w:p>
      <w:pPr>
        <w:pStyle w:val="16"/>
        <w:ind w:left="165" w:firstLine="0"/>
      </w:pPr>
      <w:bookmarkStart w:id="18" w:name="□🐝 Animated Bee Character (Bottom Left)"/>
      <w:bookmarkEnd w:id="18"/>
      <w:r>
        <w:rPr>
          <w:rFonts w:ascii="Segoe UI Emoji" w:eastAsia="Segoe UI Emoji" w:hAnsi="Segoe UI Emoji"/>
          <w:b w:val="0"/>
          <w:spacing w:val="-4"/>
        </w:rPr>
        <w:t>□🐝</w:t>
      </w:r>
      <w:r>
        <w:rPr>
          <w:spacing w:val="-4"/>
        </w:rPr>
        <w:t>AnimatedBeeCharacter(BottomLeft)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Thebeecharacterreinforcesa</w:t>
      </w:r>
      <w:r>
        <w:rPr>
          <w:b/>
          <w:sz w:val="22"/>
        </w:rPr>
        <w:t>playful,engaging</w:t>
      </w:r>
      <w:r>
        <w:rPr>
          <w:b/>
          <w:spacing w:val="-2"/>
          <w:sz w:val="22"/>
        </w:rPr>
        <w:t>theme</w:t>
      </w:r>
      <w:r>
        <w:rPr>
          <w:spacing w:val="-2"/>
          <w:sz w:val="22"/>
        </w:rPr>
        <w:t>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Itmayactasa</w:t>
      </w:r>
      <w:r>
        <w:rPr>
          <w:b/>
          <w:sz w:val="22"/>
        </w:rPr>
        <w:t>mascotorguide</w:t>
      </w:r>
      <w:r>
        <w:rPr>
          <w:sz w:val="22"/>
        </w:rPr>
        <w:t>throughoutthememory</w:t>
      </w:r>
      <w:r>
        <w:rPr>
          <w:spacing w:val="-2"/>
          <w:sz w:val="22"/>
        </w:rPr>
        <w:t>task.</w:t>
      </w:r>
    </w:p>
    <w:p>
      <w:pPr>
        <w:pStyle w:val="16"/>
        <w:numPr>
          <w:ilvl w:val="0"/>
          <w:numId w:val="6"/>
        </w:numPr>
        <w:tabs>
          <w:tab w:val="left" w:pos="356"/>
        </w:tabs>
        <w:spacing w:before="174" w:after="0" w:line="240" w:lineRule="auto"/>
        <w:ind w:left="355" w:right="0" w:hanging="191"/>
        <w:jc w:val="left"/>
      </w:pPr>
      <w:bookmarkStart w:id="19" w:name="□ &quot;SUBMIT&quot; Button (Bottom Center)"/>
      <w:bookmarkEnd w:id="19"/>
      <w:r>
        <w:rPr>
          <w:spacing w:val="-2"/>
        </w:rPr>
        <w:t>"SUBMIT"Button(BottomCenter)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Onceusershavemadetheirselections,theypress</w:t>
      </w:r>
      <w:r>
        <w:rPr>
          <w:b/>
          <w:sz w:val="22"/>
        </w:rPr>
        <w:t>"SUBMIT"</w:t>
      </w:r>
      <w:r>
        <w:rPr>
          <w:sz w:val="22"/>
        </w:rPr>
        <w:t>toconfirmtheirrecall</w:t>
      </w:r>
      <w:r>
        <w:rPr>
          <w:spacing w:val="-2"/>
          <w:sz w:val="22"/>
        </w:rPr>
        <w:t>choices.</w:t>
      </w:r>
    </w:p>
    <w:p>
      <w:pPr>
        <w:pStyle w:val="15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5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232409</wp:posOffset>
                </wp:positionV>
                <wp:extent cx="5732780" cy="22224"/>
                <wp:effectExtent l="0" t="0" r="0" b="0"/>
                <wp:wrapTopAndBottom/>
                <wp:docPr id="172" name="Combination 1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3" name="Combination 173"/>
                      <wpg:cNvGrpSpPr/>
                      <wpg:grpSpPr>
                        <a:xfrm rot="0">
                          <a:off x="0" y="0"/>
                          <a:ext cx="5732780" cy="22224"/>
                          <a:chOff x="0" y="0"/>
                          <a:chExt cx="5732780" cy="22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4" name="曲线 174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曲线 175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曲线 176"/>
                        <wps:cNvSpPr/>
                        <wps:spPr>
                          <a:xfrm rot="0">
                            <a:off x="0" y="63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曲线 177"/>
                        <wps:cNvSpPr/>
                        <wps:spPr>
                          <a:xfrm rot="0">
                            <a:off x="5729605" y="3810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曲线 178"/>
                        <wps:cNvSpPr/>
                        <wps:spPr>
                          <a:xfrm rot="0">
                            <a:off x="0" y="1905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曲线 179"/>
                        <wps:cNvSpPr/>
                        <wps:spPr>
                          <a:xfrm rot="0">
                            <a:off x="0" y="19050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80" o:spid="_x0000_s180" coordorigin="1440,6421" coordsize="9028,34" style="position:absolute;&#10;margin-left:72.0pt;&#10;margin-top:18.299992pt;&#10;width:451.40002pt;&#10;height:1.7499995pt;&#10;z-index:45;&#10;mso-position-horizontal:absolute;&#10;mso-position-horizontal-relative:page;&#10;mso-position-vertical:absolute;&#10;mso-wrap-distance-left:0.0pt;&#10;mso-wrap-distance-right:0.0pt;">
                <v:shape type="#_x0000_t0" id="曲线 181" o:spid="_x0000_s181" coordsize="9024,32" path="m9024,l,l,33l9024,33l9024,l9024,xe" style="position:absolute;&#10;left:1440;&#10;top:6421;&#10;width:9024;&#10;height:33;" fillcolor="#9F9F9F" stroked="f" strokeweight="1.0pt">
                  <v:stroke color="#000000"/>
                </v:shape>
                <v:shape type="#_x0000_t0" id="曲线 182" o:spid="_x0000_s182" coordsize="4,4" path="m4,l,l,4l4,4l4,l4,xe" style="position:absolute;&#10;left:10463;&#10;top:6422;&#10;width:4;&#10;height:5;" fillcolor="#E1E1E1" stroked="f" strokeweight="1.0pt">
                  <v:stroke color="#000000"/>
                </v:shape>
                <v:shape type="#_x0000_t0" id="曲线 183" o:spid="_x0000_s183" coordsize="9028,29" path="m4,4l,4l,28l4,28l4,4l4,4m9027,l9022,l9022,4l9027,4l9027,e" style="position:absolute;&#10;left:1440;&#10;top:6422;&#10;width:9028;&#10;height:28;" fillcolor="#9F9F9F" stroked="f" strokeweight="1.0pt">
                  <v:stroke color="#000000"/>
                </v:shape>
                <v:shape type="#_x0000_t0" id="曲线 184" o:spid="_x0000_s184" coordsize="4,24" path="m4,l,l,23l4,23l4,l4,xe" style="position:absolute;&#10;left:10463;&#10;top:6427;&#10;width:4;&#10;height:24;" fillcolor="#E1E1E1" stroked="f" strokeweight="1.0pt">
                  <v:stroke color="#000000"/>
                </v:shape>
                <v:shape type="#_x0000_t0" id="曲线 185" o:spid="_x0000_s185" coordsize="4,4" path="m4,l,l,4l4,4l4,l4,xe" style="position:absolute;&#10;left:1440;&#10;top:6451;&#10;width:4;&#10;height:5;" fillcolor="#9F9F9F" stroked="f" strokeweight="1.0pt">
                  <v:stroke color="#000000"/>
                </v:shape>
                <v:shape type="#_x0000_t0" id="曲线 186" o:spid="_x0000_s186" coordsize="9028,4" path="m9027,l,l,4l9027,4l9027,l9027,xe" style="position:absolute;&#10;left:1440;&#10;top:6451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20" w:name="3. How the Selection Phase Works"/>
      <w:bookmarkEnd w:id="20"/>
      <w:r>
        <w:t>HowtheSelectionPhase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87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analyzethedisplayedicons</w:t>
      </w:r>
      <w:r>
        <w:rPr>
          <w:sz w:val="22"/>
        </w:rPr>
        <w:t>andrecallwhichonestheysawinthe</w:t>
      </w:r>
      <w:r>
        <w:rPr>
          <w:b/>
          <w:sz w:val="22"/>
        </w:rPr>
        <w:t>Chunking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78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They</w:t>
      </w:r>
      <w:r>
        <w:rPr>
          <w:b/>
          <w:sz w:val="22"/>
        </w:rPr>
        <w:t>selecttherememberedicons</w:t>
      </w:r>
      <w:r>
        <w:rPr>
          <w:sz w:val="22"/>
        </w:rPr>
        <w:t>usingthe</w:t>
      </w:r>
      <w:r>
        <w:rPr>
          <w:b/>
          <w:sz w:val="22"/>
        </w:rPr>
        <w:t>radiobuttons</w:t>
      </w:r>
      <w:r>
        <w:rPr>
          <w:sz w:val="22"/>
        </w:rPr>
        <w:t>beloweach</w:t>
      </w:r>
      <w:r>
        <w:rPr>
          <w:spacing w:val="-2"/>
          <w:sz w:val="22"/>
        </w:rPr>
        <w:t>option.</w:t>
      </w:r>
    </w:p>
    <w:p>
      <w:pPr>
        <w:pStyle w:val="18"/>
        <w:numPr>
          <w:ilvl w:val="0"/>
          <w:numId w:val="7"/>
        </w:numPr>
        <w:tabs>
          <w:tab w:val="left" w:pos="884"/>
          <w:tab w:val="left" w:pos="886"/>
        </w:tabs>
        <w:spacing w:before="178" w:after="0" w:line="262" w:lineRule="auto"/>
        <w:ind w:left="886" w:right="1024" w:hanging="361"/>
        <w:jc w:val="left"/>
        <w:rPr>
          <w:sz w:val="22"/>
        </w:rPr>
      </w:pPr>
      <w:r>
        <w:rPr>
          <w:sz w:val="22"/>
        </w:rPr>
        <w:t>Some</w:t>
      </w:r>
      <w:r>
        <w:rPr>
          <w:b/>
          <w:sz w:val="22"/>
        </w:rPr>
        <w:t>iconsaredistractors</w:t>
      </w:r>
      <w:r>
        <w:rPr>
          <w:sz w:val="22"/>
        </w:rPr>
        <w:t>,testingwhethertheuser’s memoryisaccurateorifthey mistakenly recall incorrect icons.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54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b/>
          <w:sz w:val="22"/>
        </w:rPr>
        <w:t>"SUBMIT"</w:t>
      </w:r>
      <w:r>
        <w:rPr>
          <w:sz w:val="22"/>
        </w:rPr>
        <w:t>finalizestheirchoices,leadingtoaresultsorfeedback</w:t>
      </w:r>
      <w:r>
        <w:rPr>
          <w:spacing w:val="-2"/>
          <w:sz w:val="22"/>
        </w:rPr>
        <w:t>screen.</w:t>
      </w:r>
    </w:p>
    <w:p>
      <w:pPr>
        <w:pStyle w:val="15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6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229870</wp:posOffset>
                </wp:positionV>
                <wp:extent cx="5732780" cy="23494"/>
                <wp:effectExtent l="0" t="0" r="0" b="0"/>
                <wp:wrapTopAndBottom/>
                <wp:docPr id="187" name="Combination 18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8" name="Combination 188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9" name="曲线 189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曲线 190"/>
                        <wps:cNvSpPr/>
                        <wps:spPr>
                          <a:xfrm rot="0">
                            <a:off x="5729605" y="190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9" y="2073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曲线 191"/>
                        <wps:cNvSpPr/>
                        <wps:spPr>
                          <a:xfrm rot="0">
                            <a:off x="0" y="190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5"/>
                                </a:moveTo>
                                <a:lnTo>
                                  <a:pt x="0" y="3545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5"/>
                                </a:lnTo>
                                <a:lnTo>
                                  <a:pt x="11" y="354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5"/>
                                </a:lnTo>
                                <a:lnTo>
                                  <a:pt x="21598" y="354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曲线 192"/>
                        <wps:cNvSpPr/>
                        <wps:spPr>
                          <a:xfrm rot="0">
                            <a:off x="5729605" y="507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"/>
                                </a:lnTo>
                                <a:lnTo>
                                  <a:pt x="20729" y="21596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曲线 193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曲线 194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5" o:spid="_x0000_s195" coordorigin="1440,9653" coordsize="9028,36" style="position:absolute;&#10;margin-left:72.0pt;&#10;margin-top:18.10002pt;&#10;width:451.40002pt;&#10;height:1.8499966pt;&#10;z-index:46;&#10;mso-position-horizontal:absolute;&#10;mso-position-horizontal-relative:page;&#10;mso-position-vertical:absolute;&#10;mso-wrap-distance-left:0.0pt;&#10;mso-wrap-distance-right:0.0pt;">
                <v:shape type="#_x0000_t0" id="曲线 196" o:spid="_x0000_s196" coordsize="9024,33" path="m9024,l,l,33l9024,33l9024,l9024,xe" style="position:absolute;&#10;left:1440;&#10;top:9653;&#10;width:9024;&#10;height:34;" fillcolor="#9F9F9F" stroked="f" strokeweight="1.0pt">
                  <v:stroke color="#000000"/>
                </v:shape>
                <v:shape type="#_x0000_t0" id="曲线 197" o:spid="_x0000_s197" coordsize="4,4" path="m4,l,l,4l4,4l4,l4,xe" style="position:absolute;&#10;left:10463;&#10;top:9656;&#10;width:4;&#10;height:4;" fillcolor="#E1E1E1" stroked="f" strokeweight="1.0pt">
                  <v:stroke color="#000000"/>
                </v:shape>
                <v:shape type="#_x0000_t0" id="曲线 198" o:spid="_x0000_s198" coordsize="9028,29" path="m4,4l,4l,28l4,28l4,4l4,4m9027,l9022,l9022,4l9027,4l9027,e" style="position:absolute;&#10;left:1440;&#10;top:9656;&#10;width:9028;&#10;height:28;" fillcolor="#9F9F9F" stroked="f" strokeweight="1.0pt">
                  <v:stroke color="#000000"/>
                </v:shape>
                <v:shape type="#_x0000_t0" id="曲线 199" o:spid="_x0000_s199" coordsize="4,24" path="m4,l,l,23l4,23l4,l4,xe" style="position:absolute;&#10;left:10463;&#10;top:9661;&#10;width:4;&#10;height:24;" fillcolor="#E1E1E1" stroked="f" strokeweight="1.0pt">
                  <v:stroke color="#000000"/>
                </v:shape>
                <v:shape type="#_x0000_t0" id="曲线 200" o:spid="_x0000_s200" coordsize="4,4" path="m4,l,l,4l4,4l4,l4,xe" style="position:absolute;&#10;left:1440;&#10;top:9685;&#10;width:4;&#10;height:4;" fillcolor="#9F9F9F" stroked="f" strokeweight="1.0pt">
                  <v:stroke color="#000000"/>
                </v:shape>
                <v:shape type="#_x0000_t0" id="曲线 201" o:spid="_x0000_s201" coordsize="9028,4" path="m9027,l,l,4l9027,4l9027,l9027,xe" style="position:absolute;&#10;left:1440;&#10;top:9685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0" w:after="0" w:line="240" w:lineRule="auto"/>
        <w:ind w:left="375" w:right="0" w:hanging="210"/>
        <w:jc w:val="left"/>
      </w:pPr>
      <w:bookmarkStart w:id="21" w:name="4. Cognitive and UX Benefits"/>
      <w:bookmarkEnd w:id="21"/>
      <w:r>
        <w:t>CognitiveandUX</w:t>
      </w:r>
      <w:r>
        <w:rPr>
          <w:spacing w:val="-2"/>
        </w:rPr>
        <w:t>Benefits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Testsmemoryaccuracy</w:t>
      </w:r>
      <w:r>
        <w:rPr>
          <w:spacing w:val="-2"/>
          <w:sz w:val="22"/>
        </w:rPr>
        <w:t>bycomparinguser selectionswithpreviouslydisplayed items.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Incorporatesdistractors</w:t>
      </w:r>
      <w:r>
        <w:rPr>
          <w:spacing w:val="-2"/>
          <w:sz w:val="22"/>
        </w:rPr>
        <w:t>toevaluate how wellusers distinguish realvs.false memories.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User-friendlyinterface</w:t>
      </w:r>
      <w:r>
        <w:rPr>
          <w:spacing w:val="-2"/>
          <w:sz w:val="22"/>
        </w:rPr>
        <w:t>with clearselectionmechanics(radiobuttons).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Gamifiedelements</w:t>
      </w:r>
      <w:r>
        <w:rPr>
          <w:spacing w:val="-2"/>
          <w:sz w:val="22"/>
        </w:rPr>
        <w:t>(bee character,brightcolors)makethetask engaging.</w:t>
      </w:r>
    </w:p>
    <w:p>
      <w:pPr>
        <w:pStyle w:val="15"/>
      </w:pPr>
    </w:p>
    <w:p>
      <w:pPr>
        <w:pStyle w:val="15"/>
        <w:spacing w:before="97"/>
      </w:pPr>
    </w:p>
    <w:p>
      <w:pPr>
        <w:spacing w:before="0"/>
        <w:ind w:left="165" w:right="0" w:firstLine="0"/>
        <w:jc w:val="left"/>
        <w:rPr>
          <w:sz w:val="22"/>
        </w:rPr>
      </w:pPr>
      <w:r>
        <w:rPr>
          <w:spacing w:val="-10"/>
          <w:sz w:val="22"/>
        </w:rPr>
        <w:t>-</w:t>
      </w:r>
    </w:p>
    <w:p>
      <w:pPr>
        <w:spacing w:after="0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81606" cy="8044433"/>
            <wp:effectExtent l="0" t="0" r="0" b="0"/>
            <wp:docPr id="202" name="Image 20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606" cy="80444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70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4:</w:t>
      </w:r>
    </w:p>
    <w:p>
      <w:pPr>
        <w:spacing w:before="187"/>
        <w:ind w:left="165" w:right="0" w:firstLine="0"/>
        <w:jc w:val="left"/>
        <w:rPr>
          <w:sz w:val="22"/>
        </w:rPr>
      </w:pPr>
      <w:r>
        <w:rPr>
          <w:spacing w:val="-6"/>
          <w:sz w:val="22"/>
        </w:rPr>
        <w:t>RESULT</w:t>
      </w:r>
      <w:r>
        <w:rPr>
          <w:spacing w:val="-2"/>
          <w:sz w:val="22"/>
        </w:rPr>
        <w:t>PAGE:</w:t>
      </w:r>
    </w:p>
    <w:p>
      <w:pPr>
        <w:pStyle w:val="16"/>
        <w:spacing w:before="178"/>
        <w:ind w:left="165" w:firstLine="0"/>
      </w:pPr>
      <w:bookmarkStart w:id="22" w:name="Analysis of the Memory Recall Task - Sco"/>
      <w:bookmarkEnd w:id="22"/>
      <w:r>
        <w:t>AnalysisoftheMemoryRecallTask-Score&amp;Feedback</w:t>
      </w:r>
      <w:r>
        <w:rPr>
          <w:spacing w:val="-2"/>
        </w:rPr>
        <w:t>Screen</w:t>
      </w:r>
    </w:p>
    <w:p>
      <w:pPr>
        <w:spacing w:before="178" w:line="266" w:lineRule="auto"/>
        <w:ind w:left="165" w:right="289" w:firstLine="0"/>
        <w:jc w:val="left"/>
        <w:rPr>
          <w:sz w:val="22"/>
        </w:rPr>
      </w:pPr>
      <w:r>
        <w:rPr>
          <w:sz w:val="22"/>
        </w:rPr>
        <w:t>Thisscreenrepresentsthe</w:t>
      </w:r>
      <w:r>
        <w:rPr>
          <w:b/>
          <w:sz w:val="22"/>
        </w:rPr>
        <w:t>Score&amp;FeedbackPhase</w:t>
      </w:r>
      <w:r>
        <w:rPr>
          <w:sz w:val="22"/>
        </w:rPr>
        <w:t>ofthe</w:t>
      </w:r>
      <w:r>
        <w:rPr>
          <w:b/>
          <w:sz w:val="22"/>
        </w:rPr>
        <w:t>MemoryRecallTask</w:t>
      </w:r>
      <w:r>
        <w:rPr>
          <w:sz w:val="22"/>
        </w:rPr>
        <w:t>,whereusersreceive their performance evaluation based on the selections made in the previous</w:t>
      </w:r>
      <w:r>
        <w:rPr>
          <w:b/>
          <w:sz w:val="22"/>
        </w:rPr>
        <w:t>Recall Phase</w:t>
      </w:r>
      <w:r>
        <w:rPr>
          <w:sz w:val="22"/>
        </w:rPr>
        <w:t>.</w:t>
      </w:r>
    </w:p>
    <w:p>
      <w:pPr>
        <w:pStyle w:val="15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7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732780" cy="22859"/>
                <wp:effectExtent l="0" t="0" r="0" b="0"/>
                <wp:wrapTopAndBottom/>
                <wp:docPr id="205" name="Combination 2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6" name="Combination 206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7" name="曲线 207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曲线 208"/>
                        <wps:cNvSpPr/>
                        <wps:spPr>
                          <a:xfrm rot="0">
                            <a:off x="5729605" y="190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9" y="2073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曲线 209"/>
                        <wps:cNvSpPr/>
                        <wps:spPr>
                          <a:xfrm rot="0">
                            <a:off x="0" y="190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1"/>
                                </a:lnTo>
                                <a:lnTo>
                                  <a:pt x="11" y="21421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曲线 210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曲线 211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曲线 212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5"/>
                                </a:lnTo>
                                <a:lnTo>
                                  <a:pt x="21598" y="2064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3" o:spid="_x0000_s213" coordorigin="1440,16506" coordsize="9028,35" style="position:absolute;&#10;margin-left:72.0pt;&#10;margin-top:16.100035pt;&#10;width:451.40002pt;&#10;height:1.7999637pt;&#10;z-index:47;&#10;mso-position-horizontal:absolute;&#10;mso-position-horizontal-relative:page;&#10;mso-position-vertical:absolute;&#10;mso-wrap-distance-left:0.0pt;&#10;mso-wrap-distance-right:0.0pt;">
                <v:shape type="#_x0000_t0" id="曲线 214" o:spid="_x0000_s214" coordsize="9024,33" path="m9024,l,l,33l9024,33l9024,l9024,xe" style="position:absolute;&#10;left:1440;&#10;top:16506;&#10;width:9024;&#10;height:34;" fillcolor="#9F9F9F" stroked="f" strokeweight="1.0pt">
                  <v:stroke color="#000000"/>
                </v:shape>
                <v:shape type="#_x0000_t0" id="曲线 215" o:spid="_x0000_s215" coordsize="4,4" path="m4,l,l,4l4,4l4,l4,xe" style="position:absolute;&#10;left:10463;&#10;top:16509;&#10;width:4;&#10;height:5;" fillcolor="#E1E1E1" stroked="f" strokeweight="1.0pt">
                  <v:stroke color="#000000"/>
                </v:shape>
                <v:shape type="#_x0000_t0" id="曲线 216" o:spid="_x0000_s216" coordsize="9028,29" path="m4,4l,4l,28l4,28l4,4l4,4m9027,l9022,l9022,4l9027,4l9027,e" style="position:absolute;&#10;left:1440;&#10;top:16509;&#10;width:9028;&#10;height:28;" fillcolor="#9F9F9F" stroked="f" strokeweight="1.0pt">
                  <v:stroke color="#000000"/>
                </v:shape>
                <v:shape type="#_x0000_t0" id="曲线 217" o:spid="_x0000_s217" coordsize="4,24" path="m4,l,l,23l4,23l4,l4,xe" style="position:absolute;&#10;left:10463;&#10;top:16513;&#10;width:4;&#10;height:23;" fillcolor="#E1E1E1" stroked="f" strokeweight="1.0pt">
                  <v:stroke color="#000000"/>
                </v:shape>
                <v:shape type="#_x0000_t0" id="曲线 218" o:spid="_x0000_s218" coordsize="4,4" path="m4,l,l,4l4,4l4,l4,xe" style="position:absolute;&#10;left:1440;&#10;top:16537;&#10;width:4;&#10;height:5;" fillcolor="#9F9F9F" stroked="f" strokeweight="1.0pt">
                  <v:stroke color="#000000"/>
                </v:shape>
                <v:shape type="#_x0000_t0" id="曲线 219" o:spid="_x0000_s219" coordsize="9028,4" path="m9027,l,l,4l9027,4l9027,l9027,xe" style="position:absolute;&#10;left:1440;&#10;top:1653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after="0"/>
        <w:rPr>
          <w:sz w:val="20"/>
        </w:rPr>
        <w:sectPr>
          <w:pgSz w:w="11910" w:h="16840"/>
          <w:pgMar w:top="1400" w:right="1275" w:bottom="0" w:left="1275" w:header="0" w:footer="0" w:gutter="0"/>
          <w:docGrid w:linePitch="312" w:charSpace="0"/>
        </w:sectPr>
      </w:pPr>
    </w:p>
    <w:p>
      <w:pPr>
        <w:pStyle w:val="16"/>
        <w:numPr>
          <w:ilvl w:val="0"/>
          <w:numId w:val="8"/>
        </w:numPr>
        <w:tabs>
          <w:tab w:val="left" w:pos="375"/>
        </w:tabs>
        <w:spacing w:before="39" w:after="0" w:line="240" w:lineRule="auto"/>
        <w:ind w:left="375" w:right="0" w:hanging="210"/>
        <w:jc w:val="left"/>
      </w:pPr>
      <w:bookmarkStart w:id="23" w:name="1. Purpose of the Screen (2)"/>
      <w:bookmarkEnd w:id="23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Provides</w:t>
      </w:r>
      <w:r>
        <w:rPr>
          <w:b/>
          <w:spacing w:val="-2"/>
          <w:sz w:val="22"/>
        </w:rPr>
        <w:t>feedbackonrecallaccuracy</w:t>
      </w:r>
      <w:r>
        <w:rPr>
          <w:spacing w:val="-2"/>
          <w:sz w:val="22"/>
        </w:rPr>
        <w:t>byshowingthenumberofcorrectanswers.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Allowsuserstodecidetheir</w:t>
      </w:r>
      <w:r>
        <w:rPr>
          <w:b/>
          <w:sz w:val="22"/>
        </w:rPr>
        <w:t>nextaction</w:t>
      </w:r>
      <w:r>
        <w:rPr>
          <w:sz w:val="22"/>
        </w:rPr>
        <w:t>(continue,restart,or</w:t>
      </w:r>
      <w:r>
        <w:rPr>
          <w:spacing w:val="-2"/>
          <w:sz w:val="22"/>
        </w:rPr>
        <w:t>exit).</w:t>
      </w:r>
    </w:p>
    <w:p>
      <w:pPr>
        <w:pStyle w:val="15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229235</wp:posOffset>
                </wp:positionV>
                <wp:extent cx="5732780" cy="24130"/>
                <wp:effectExtent l="0" t="0" r="0" b="0"/>
                <wp:wrapTopAndBottom/>
                <wp:docPr id="220" name="Combination 2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1" name="Combination 221"/>
                      <wpg:cNvGrpSpPr/>
                      <wpg:grpSpPr>
                        <a:xfrm rot="0">
                          <a:off x="0" y="0"/>
                          <a:ext cx="5732780" cy="24130"/>
                          <a:chOff x="0" y="0"/>
                          <a:chExt cx="5732780" cy="241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2" name="曲线 222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曲线 223"/>
                        <wps:cNvSpPr/>
                        <wps:spPr>
                          <a:xfrm rot="0">
                            <a:off x="5729605" y="254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2"/>
                                </a:lnTo>
                                <a:lnTo>
                                  <a:pt x="20729" y="2072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曲线 224"/>
                        <wps:cNvSpPr/>
                        <wps:spPr>
                          <a:xfrm rot="0">
                            <a:off x="0" y="254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曲线 225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729" y="21600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曲线 226"/>
                        <wps:cNvSpPr/>
                        <wps:spPr>
                          <a:xfrm rot="0">
                            <a:off x="0" y="2095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2"/>
                                </a:lnTo>
                                <a:lnTo>
                                  <a:pt x="20722" y="2072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曲线 227"/>
                        <wps:cNvSpPr/>
                        <wps:spPr>
                          <a:xfrm rot="0">
                            <a:off x="0" y="2095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5"/>
                                </a:lnTo>
                                <a:lnTo>
                                  <a:pt x="21598" y="2073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8" o:spid="_x0000_s228" coordorigin="1440,2932" coordsize="9028,38" style="position:absolute;&#10;margin-left:72.0pt;&#10;margin-top:18.05pt;&#10;width:451.40002pt;&#10;height:1.9000064pt;&#10;z-index:48;&#10;mso-position-horizontal:absolute;&#10;mso-position-horizontal-relative:page;&#10;mso-position-vertical:absolute;&#10;mso-wrap-distance-left:0.0pt;&#10;mso-wrap-distance-right:0.0pt;">
                <v:shape type="#_x0000_t0" id="曲线 229" o:spid="_x0000_s229" coordsize="9024,33" path="m9024,l,l,34l9024,34l9024,l9024,xe" style="position:absolute;&#10;left:1440;&#10;top:2932;&#10;width:9024;&#10;height:33;" fillcolor="#9F9F9F" stroked="f" strokeweight="1.0pt">
                  <v:stroke color="#000000"/>
                </v:shape>
                <v:shape type="#_x0000_t0" id="曲线 230" o:spid="_x0000_s230" coordsize="4,4" path="m4,l,l,4l4,4l4,l4,xe" style="position:absolute;&#10;left:10463;&#10;top:2936;&#10;width:4;&#10;height:5;" fillcolor="#E1E1E1" stroked="f" strokeweight="1.0pt">
                  <v:stroke color="#000000"/>
                </v:shape>
                <v:shape type="#_x0000_t0" id="曲线 231" o:spid="_x0000_s231" coordsize="9028,29" path="m4,4l,4l,28l4,28l4,4l4,4m9027,l9022,l9022,4l9027,4l9027,e" style="position:absolute;&#10;left:1440;&#10;top:2936;&#10;width:9028;&#10;height:29;" fillcolor="#9F9F9F" stroked="f" strokeweight="1.0pt">
                  <v:stroke color="#000000"/>
                </v:shape>
                <v:shape type="#_x0000_t0" id="曲线 232" o:spid="_x0000_s232" coordsize="4,24" path="m4,l,l,24l4,24l4,l4,xe" style="position:absolute;&#10;left:10463;&#10;top:2941;&#10;width:4;&#10;height:23;" fillcolor="#E1E1E1" stroked="f" strokeweight="1.0pt">
                  <v:stroke color="#000000"/>
                </v:shape>
                <v:shape type="#_x0000_t0" id="曲线 233" o:spid="_x0000_s233" coordsize="4,4" path="m4,l,l,4l4,4l4,l4,xe" style="position:absolute;&#10;left:1440;&#10;top:2965;&#10;width:4;&#10;height:5;" fillcolor="#9F9F9F" stroked="f" strokeweight="1.0pt">
                  <v:stroke color="#000000"/>
                </v:shape>
                <v:shape type="#_x0000_t0" id="曲线 234" o:spid="_x0000_s234" coordsize="9028,4" path="m9027,l,l,4l9027,4l9027,l9027,xe" style="position:absolute;&#10;left:1440;&#10;top:2965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5" w:after="0" w:line="240" w:lineRule="auto"/>
        <w:ind w:left="375" w:right="0" w:hanging="210"/>
        <w:jc w:val="left"/>
      </w:pPr>
      <w:bookmarkStart w:id="24" w:name="2. Key Elements &amp; UI Components"/>
      <w:bookmarkEnd w:id="24"/>
      <w:r>
        <w:t>KeyElements&amp;UI</w:t>
      </w:r>
      <w:r>
        <w:rPr>
          <w:spacing w:val="-2"/>
        </w:rPr>
        <w:t>Components</w:t>
      </w:r>
    </w:p>
    <w:p>
      <w:pPr>
        <w:spacing w:before="179"/>
        <w:ind w:left="165" w:right="0" w:firstLine="0"/>
        <w:jc w:val="left"/>
        <w:rPr>
          <w:b/>
          <w:sz w:val="22"/>
        </w:rPr>
      </w:pPr>
      <w:r>
        <w:rPr>
          <w:rFonts w:ascii="Segoe UI Emoji" w:eastAsia="Segoe UI Emoji" w:hAnsi="Segoe UI Emoji"/>
          <w:sz w:val="22"/>
        </w:rPr>
        <w:t>📝</w:t>
      </w:r>
      <w:r>
        <w:rPr>
          <w:b/>
          <w:sz w:val="22"/>
        </w:rPr>
        <w:t>Title&amp;Score</w:t>
      </w:r>
      <w:r>
        <w:rPr>
          <w:b/>
          <w:spacing w:val="-2"/>
          <w:sz w:val="22"/>
        </w:rPr>
        <w:t>Display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"MEMORYRECALLTASK"</w:t>
      </w:r>
      <w:r>
        <w:rPr>
          <w:spacing w:val="-2"/>
          <w:sz w:val="22"/>
        </w:rPr>
        <w:t>–Reinforcesthe game’s title.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"YOURRECALLSCORE!"</w:t>
      </w:r>
      <w:r>
        <w:rPr>
          <w:sz w:val="22"/>
        </w:rPr>
        <w:t>–Indicatesthattheuser’sperformanceisbeing</w:t>
      </w:r>
      <w:r>
        <w:rPr>
          <w:spacing w:val="-2"/>
          <w:sz w:val="22"/>
        </w:rPr>
        <w:t>displayed.</w:t>
      </w:r>
    </w:p>
    <w:p>
      <w:pPr>
        <w:pStyle w:val="18"/>
        <w:numPr>
          <w:ilvl w:val="1"/>
          <w:numId w:val="8"/>
        </w:numPr>
        <w:tabs>
          <w:tab w:val="left" w:pos="886"/>
        </w:tabs>
        <w:spacing w:before="178" w:after="0" w:line="262" w:lineRule="auto"/>
        <w:ind w:left="886" w:right="552" w:hanging="361"/>
        <w:jc w:val="left"/>
        <w:rPr>
          <w:sz w:val="22"/>
        </w:rPr>
      </w:pPr>
      <w:r>
        <w:rPr>
          <w:sz w:val="22"/>
        </w:rPr>
        <w:t>A</w:t>
      </w:r>
      <w:r>
        <w:rPr>
          <w:b/>
          <w:sz w:val="22"/>
        </w:rPr>
        <w:t>woodenscoreboard</w:t>
      </w:r>
      <w:r>
        <w:rPr>
          <w:sz w:val="22"/>
        </w:rPr>
        <w:t>withtheuser’sscore</w:t>
      </w:r>
      <w:r>
        <w:rPr>
          <w:b/>
          <w:sz w:val="22"/>
        </w:rPr>
        <w:t>(4/5)</w:t>
      </w:r>
      <w:r>
        <w:rPr>
          <w:sz w:val="22"/>
        </w:rPr>
        <w:t>inbold,showingcorrectanswersoutof total attempts.</w:t>
      </w:r>
    </w:p>
    <w:p>
      <w:pPr>
        <w:pStyle w:val="16"/>
        <w:numPr>
          <w:ilvl w:val="0"/>
          <w:numId w:val="9"/>
        </w:numPr>
        <w:tabs>
          <w:tab w:val="left" w:pos="356"/>
        </w:tabs>
        <w:spacing w:before="156" w:after="0" w:line="240" w:lineRule="auto"/>
        <w:ind w:left="355" w:right="0" w:hanging="191"/>
        <w:jc w:val="left"/>
      </w:pPr>
      <w:bookmarkStart w:id="25" w:name="□ Action Buttons (Right Side)"/>
      <w:bookmarkEnd w:id="25"/>
      <w:r>
        <w:rPr>
          <w:spacing w:val="-2"/>
        </w:rPr>
        <w:t>Action Buttons (Right</w:t>
      </w:r>
      <w:r>
        <w:rPr>
          <w:spacing w:val="-4"/>
        </w:rPr>
        <w:t>Side)</w:t>
      </w:r>
    </w:p>
    <w:p>
      <w:pPr>
        <w:pStyle w:val="18"/>
        <w:numPr>
          <w:ilvl w:val="1"/>
          <w:numId w:val="9"/>
        </w:numPr>
        <w:tabs>
          <w:tab w:val="left" w:pos="884"/>
        </w:tabs>
        <w:spacing w:before="187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"CONTINUE"</w:t>
      </w:r>
      <w:r>
        <w:rPr>
          <w:sz w:val="22"/>
        </w:rPr>
        <w:t>–Proceedstothenextlevelor</w:t>
      </w:r>
      <w:r>
        <w:rPr>
          <w:spacing w:val="-2"/>
          <w:sz w:val="22"/>
        </w:rPr>
        <w:t>stage.</w:t>
      </w:r>
    </w:p>
    <w:p>
      <w:pPr>
        <w:pStyle w:val="18"/>
        <w:numPr>
          <w:ilvl w:val="1"/>
          <w:numId w:val="9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"RESTART"</w:t>
      </w:r>
      <w:r>
        <w:rPr>
          <w:sz w:val="22"/>
        </w:rPr>
        <w:t>–Allowstheusertoretakethememoryrecall</w:t>
      </w:r>
      <w:r>
        <w:rPr>
          <w:spacing w:val="-2"/>
          <w:sz w:val="22"/>
        </w:rPr>
        <w:t>test.</w:t>
      </w:r>
    </w:p>
    <w:p>
      <w:pPr>
        <w:pStyle w:val="18"/>
        <w:spacing w:after="0" w:line="240" w:lineRule="auto"/>
        <w:jc w:val="left"/>
        <w:rPr>
          <w:sz w:val="22"/>
        </w:rPr>
        <w:sectPr>
          <w:pgSz w:w="11910" w:h="16840"/>
          <w:pgMar w:top="1360" w:right="1275" w:bottom="280" w:left="1275" w:header="0" w:footer="0" w:gutter="0"/>
          <w:docGrid w:linePitch="312" w:charSpace="0"/>
        </w:sectPr>
      </w:pPr>
    </w:p>
    <w:p>
      <w:pPr>
        <w:pStyle w:val="18"/>
        <w:numPr>
          <w:ilvl w:val="1"/>
          <w:numId w:val="9"/>
        </w:numPr>
        <w:tabs>
          <w:tab w:val="left" w:pos="884"/>
        </w:tabs>
        <w:spacing w:before="29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"EXIT"</w:t>
      </w:r>
      <w:r>
        <w:rPr>
          <w:sz w:val="22"/>
        </w:rPr>
        <w:t>–Endsthetaskandexitsthe</w:t>
      </w:r>
      <w:r>
        <w:rPr>
          <w:spacing w:val="-4"/>
          <w:sz w:val="22"/>
        </w:rPr>
        <w:t>game.</w:t>
      </w:r>
    </w:p>
    <w:p>
      <w:pPr>
        <w:pStyle w:val="16"/>
        <w:ind w:left="165" w:firstLine="0"/>
      </w:pPr>
      <w:bookmarkStart w:id="26" w:name="🐝 Animated Bee Character (Bottom Left)"/>
      <w:bookmarkEnd w:id="26"/>
      <w:r>
        <w:rPr>
          <w:rFonts w:ascii="Segoe UI Emoji" w:eastAsia="Segoe UI Emoji" w:hAnsi="Segoe UI Emoji"/>
          <w:b w:val="0"/>
          <w:spacing w:val="-2"/>
        </w:rPr>
        <w:t>🐝</w:t>
      </w:r>
      <w:r>
        <w:rPr>
          <w:spacing w:val="-2"/>
        </w:rPr>
        <w:t>AnimatedBeeCharacter(Bottom</w:t>
      </w:r>
      <w:r>
        <w:rPr>
          <w:spacing w:val="-4"/>
        </w:rPr>
        <w:t>Left)</w:t>
      </w:r>
    </w:p>
    <w:p>
      <w:pPr>
        <w:pStyle w:val="18"/>
        <w:numPr>
          <w:ilvl w:val="2"/>
          <w:numId w:val="9"/>
        </w:numPr>
        <w:tabs>
          <w:tab w:val="left" w:pos="885"/>
        </w:tabs>
        <w:spacing w:before="19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Thebeecharacteraddsa</w:t>
      </w:r>
      <w:r>
        <w:rPr>
          <w:b/>
          <w:sz w:val="22"/>
        </w:rPr>
        <w:t>playful,gamified</w:t>
      </w:r>
      <w:r>
        <w:rPr>
          <w:spacing w:val="-2"/>
          <w:sz w:val="22"/>
        </w:rPr>
        <w:t>element.</w:t>
      </w:r>
    </w:p>
    <w:p>
      <w:pPr>
        <w:pStyle w:val="18"/>
        <w:numPr>
          <w:ilvl w:val="2"/>
          <w:numId w:val="9"/>
        </w:numPr>
        <w:tabs>
          <w:tab w:val="left" w:pos="885"/>
        </w:tabs>
        <w:spacing w:before="177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Holdsa</w:t>
      </w:r>
      <w:r>
        <w:rPr>
          <w:b/>
          <w:sz w:val="22"/>
        </w:rPr>
        <w:t>blanksign</w:t>
      </w:r>
      <w:r>
        <w:rPr>
          <w:sz w:val="22"/>
        </w:rPr>
        <w:t>,possiblyfordynamicmessagesoradditional</w:t>
      </w:r>
      <w:r>
        <w:rPr>
          <w:spacing w:val="-2"/>
          <w:sz w:val="22"/>
        </w:rPr>
        <w:t>instructions.</w:t>
      </w:r>
    </w:p>
    <w:p>
      <w:pPr>
        <w:pStyle w:val="15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230791</wp:posOffset>
                </wp:positionV>
                <wp:extent cx="5732780" cy="22224"/>
                <wp:effectExtent l="0" t="0" r="0" b="0"/>
                <wp:wrapTopAndBottom/>
                <wp:docPr id="235" name="Combination 2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6" name="Combination 236"/>
                      <wpg:cNvGrpSpPr/>
                      <wpg:grpSpPr>
                        <a:xfrm rot="0">
                          <a:off x="0" y="0"/>
                          <a:ext cx="5732780" cy="22224"/>
                          <a:chOff x="0" y="0"/>
                          <a:chExt cx="5732780" cy="22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7" name="曲线 237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曲线 238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5"/>
                                </a:lnTo>
                                <a:lnTo>
                                  <a:pt x="20729" y="20735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曲线 239"/>
                        <wps:cNvSpPr/>
                        <wps:spPr>
                          <a:xfrm rot="0">
                            <a:off x="0" y="63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50"/>
                                </a:lnTo>
                                <a:lnTo>
                                  <a:pt x="11" y="21450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75"/>
                                </a:lnTo>
                                <a:lnTo>
                                  <a:pt x="21598" y="357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曲线 240"/>
                        <wps:cNvSpPr/>
                        <wps:spPr>
                          <a:xfrm rot="0">
                            <a:off x="5729605" y="3810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曲线 241"/>
                        <wps:cNvSpPr/>
                        <wps:spPr>
                          <a:xfrm rot="0">
                            <a:off x="0" y="1905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0722" y="20736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曲线 242"/>
                        <wps:cNvSpPr/>
                        <wps:spPr>
                          <a:xfrm rot="0">
                            <a:off x="0" y="19050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3" o:spid="_x0000_s243" coordorigin="1440,3428" coordsize="9028,34" style="position:absolute;&#10;margin-left:72.0pt;&#10;margin-top:18.172575pt;&#10;width:451.40002pt;&#10;height:1.7499995pt;&#10;z-index:49;&#10;mso-position-horizontal:absolute;&#10;mso-position-horizontal-relative:page;&#10;mso-position-vertical:absolute;&#10;mso-wrap-distance-left:0.0pt;&#10;mso-wrap-distance-right:0.0pt;">
                <v:shape type="#_x0000_t0" id="曲线 244" o:spid="_x0000_s244" coordsize="9024,32" path="m9024,l,l,33l9024,33l9024,l9024,xe" style="position:absolute;&#10;left:1440;&#10;top:3428;&#10;width:9024;&#10;height:32;" fillcolor="#9F9F9F" stroked="f" strokeweight="1.0pt">
                  <v:stroke color="#000000"/>
                </v:shape>
                <v:shape type="#_x0000_t0" id="曲线 245" o:spid="_x0000_s245" coordsize="4,4" path="m4,l,l,4l4,4l4,l4,xe" style="position:absolute;&#10;left:10463;&#10;top:3429;&#10;width:4;&#10;height:5;" fillcolor="#E1E1E1" stroked="f" strokeweight="1.0pt">
                  <v:stroke color="#000000"/>
                </v:shape>
                <v:shape type="#_x0000_t0" id="曲线 246" o:spid="_x0000_s246" coordsize="9028,29" path="m4,4l,4l,28l4,28l4,4l4,4m9027,l9022,l9022,4l9027,4l9027,e" style="position:absolute;&#10;left:1440;&#10;top:3429;&#10;width:9028;&#10;height:29;" fillcolor="#9F9F9F" stroked="f" strokeweight="1.0pt">
                  <v:stroke color="#000000"/>
                </v:shape>
                <v:shape type="#_x0000_t0" id="曲线 247" o:spid="_x0000_s247" coordsize="4,24" path="m4,l,l,23l4,23l4,l4,xe" style="position:absolute;&#10;left:10463;&#10;top:3434;&#10;width:4;&#10;height:23;" fillcolor="#E1E1E1" stroked="f" strokeweight="1.0pt">
                  <v:stroke color="#000000"/>
                </v:shape>
                <v:shape type="#_x0000_t0" id="曲线 248" o:spid="_x0000_s248" coordsize="4,4" path="m4,l,l,4l4,4l4,l4,xe" style="position:absolute;&#10;left:1440;&#10;top:3458;&#10;width:4;&#10;height:5;" fillcolor="#9F9F9F" stroked="f" strokeweight="1.0pt">
                  <v:stroke color="#000000"/>
                </v:shape>
                <v:shape type="#_x0000_t0" id="曲线 249" o:spid="_x0000_s249" coordsize="9028,4" path="m9027,l,l,4l9027,4l9027,l9027,xe" style="position:absolute;&#10;left:1440;&#10;top:3458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2" w:after="0" w:line="240" w:lineRule="auto"/>
        <w:ind w:left="375" w:right="0" w:hanging="210"/>
        <w:jc w:val="left"/>
      </w:pPr>
      <w:bookmarkStart w:id="27" w:name="3. How This Phase Works"/>
      <w:bookmarkEnd w:id="27"/>
      <w:r>
        <w:t>HowThisPhase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Thegameevaluatestheuser’sselectionsfromthe</w:t>
      </w:r>
      <w:r>
        <w:rPr>
          <w:b/>
          <w:sz w:val="22"/>
        </w:rPr>
        <w:t>Recall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2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Itcalculatesthe</w:t>
      </w:r>
      <w:r>
        <w:rPr>
          <w:b/>
          <w:sz w:val="22"/>
        </w:rPr>
        <w:t>accuracyscore(4/5inthiscase)</w:t>
      </w:r>
      <w:r>
        <w:rPr>
          <w:sz w:val="22"/>
        </w:rPr>
        <w:t>anddisplaysitona</w:t>
      </w:r>
      <w:r>
        <w:rPr>
          <w:b/>
          <w:sz w:val="22"/>
        </w:rPr>
        <w:t>wooden</w:t>
      </w:r>
      <w:r>
        <w:rPr>
          <w:b/>
          <w:spacing w:val="-2"/>
          <w:sz w:val="22"/>
        </w:rPr>
        <w:t>board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reviewtheirperformance</w:t>
      </w:r>
      <w:r>
        <w:rPr>
          <w:sz w:val="22"/>
        </w:rPr>
        <w:t>andchoosetheirnext</w:t>
      </w:r>
      <w:r>
        <w:rPr>
          <w:spacing w:val="-2"/>
          <w:sz w:val="22"/>
        </w:rPr>
        <w:t>action: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83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Continue</w:t>
      </w:r>
      <w:r>
        <w:rPr>
          <w:sz w:val="22"/>
        </w:rPr>
        <w:t>iftheywantto</w:t>
      </w:r>
      <w:r>
        <w:rPr>
          <w:spacing w:val="-2"/>
          <w:sz w:val="22"/>
        </w:rPr>
        <w:t>proceed.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Restart</w:t>
      </w:r>
      <w:r>
        <w:rPr>
          <w:sz w:val="22"/>
        </w:rPr>
        <w:t>iftheywanttoimprovetheir</w:t>
      </w:r>
      <w:r>
        <w:rPr>
          <w:spacing w:val="-2"/>
          <w:sz w:val="22"/>
        </w:rPr>
        <w:t>recall.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Exit</w:t>
      </w:r>
      <w:r>
        <w:rPr>
          <w:sz w:val="22"/>
        </w:rPr>
        <w:t>iftheywanttostop</w:t>
      </w:r>
      <w:r>
        <w:rPr>
          <w:spacing w:val="-2"/>
          <w:sz w:val="22"/>
        </w:rPr>
        <w:t>playing.</w:t>
      </w:r>
    </w:p>
    <w:p>
      <w:pPr>
        <w:pStyle w:val="15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50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229735</wp:posOffset>
                </wp:positionV>
                <wp:extent cx="5732780" cy="22859"/>
                <wp:effectExtent l="0" t="0" r="0" b="0"/>
                <wp:wrapTopAndBottom/>
                <wp:docPr id="250" name="Combination 25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1" name="Combination 251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2" name="曲线 252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曲线 253"/>
                        <wps:cNvSpPr/>
                        <wps:spPr>
                          <a:xfrm rot="0">
                            <a:off x="5729605" y="126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曲线 254"/>
                        <wps:cNvSpPr/>
                        <wps:spPr>
                          <a:xfrm rot="0">
                            <a:off x="0" y="126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曲线 255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曲线 256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曲线 257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58" o:spid="_x0000_s258" coordorigin="1440,7266" coordsize="9028,35" style="position:absolute;&#10;margin-left:72.0pt;&#10;margin-top:18.089378pt;&#10;width:451.40002pt;&#10;height:1.7999866pt;&#10;z-index:50;&#10;mso-position-horizontal:absolute;&#10;mso-position-horizontal-relative:page;&#10;mso-position-vertical:absolute;&#10;mso-wrap-distance-left:0.0pt;&#10;mso-wrap-distance-right:0.0pt;">
                <v:shape type="#_x0000_t0" id="曲线 259" o:spid="_x0000_s259" coordsize="9024,32" path="m9024,l,l,33l9024,33l9024,l9024,xe" style="position:absolute;&#10;left:1440;&#10;top:7266;&#10;width:9024;&#10;height:33;" fillcolor="#9F9F9F" stroked="f" strokeweight="1.0pt">
                  <v:stroke color="#000000"/>
                </v:shape>
                <v:shape type="#_x0000_t0" id="曲线 260" o:spid="_x0000_s260" coordsize="4,4" path="m4,l,l,4l4,4l4,l4,xe" style="position:absolute;&#10;left:10463;&#10;top:7268;&#10;width:4;&#10;height:5;" fillcolor="#E1E1E1" stroked="f" strokeweight="1.0pt">
                  <v:stroke color="#000000"/>
                </v:shape>
                <v:shape type="#_x0000_t0" id="曲线 261" o:spid="_x0000_s261" coordsize="9028,29" path="m4,4l,4l,28l4,28l4,4l4,4m9027,l9022,l9022,4l9027,4l9027,e" style="position:absolute;&#10;left:1440;&#10;top:7268;&#10;width:9028;&#10;height:28;" fillcolor="#9F9F9F" stroked="f" strokeweight="1.0pt">
                  <v:stroke color="#000000"/>
                </v:shape>
                <v:shape type="#_x0000_t0" id="曲线 262" o:spid="_x0000_s262" coordsize="4,24" path="m4,l,l,23l4,23l4,l4,xe" style="position:absolute;&#10;left:10463;&#10;top:7273;&#10;width:4;&#10;height:24;" fillcolor="#E1E1E1" stroked="f" strokeweight="1.0pt">
                  <v:stroke color="#000000"/>
                </v:shape>
                <v:shape type="#_x0000_t0" id="曲线 263" o:spid="_x0000_s263" coordsize="4,4" path="m4,l,l,4l4,4l4,l4,xe" style="position:absolute;&#10;left:1440;&#10;top:7297;&#10;width:4;&#10;height:5;" fillcolor="#9F9F9F" stroked="f" strokeweight="1.0pt">
                  <v:stroke color="#000000"/>
                </v:shape>
                <v:shape type="#_x0000_t0" id="曲线 264" o:spid="_x0000_s264" coordsize="9028,4" path="m9027,l,l,4l9027,4l9027,l9027,xe" style="position:absolute;&#10;left:1440;&#10;top:729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0" w:after="0" w:line="240" w:lineRule="auto"/>
        <w:ind w:left="375" w:right="0" w:hanging="210"/>
        <w:jc w:val="left"/>
      </w:pPr>
      <w:bookmarkStart w:id="28" w:name="4. Cognitive &amp; UX Benefits"/>
      <w:bookmarkEnd w:id="28"/>
      <w:r>
        <w:t>Cognitive&amp;UX</w:t>
      </w:r>
      <w:r>
        <w:rPr>
          <w:spacing w:val="-2"/>
        </w:rPr>
        <w:t>Benefits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Instantfeedback</w:t>
      </w:r>
      <w:r>
        <w:rPr>
          <w:sz w:val="22"/>
        </w:rPr>
        <w:t>helpsuserstracktheirmemory</w:t>
      </w:r>
      <w:r>
        <w:rPr>
          <w:spacing w:val="-2"/>
          <w:sz w:val="22"/>
        </w:rPr>
        <w:t>performance.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Multipleoptions (Continue,Restart,Exit)</w:t>
      </w:r>
      <w:r>
        <w:rPr>
          <w:spacing w:val="-2"/>
          <w:sz w:val="22"/>
        </w:rPr>
        <w:t>giveusers controlover their learningexperience.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Visual&amp;gamifiedelements</w:t>
      </w:r>
      <w:r>
        <w:rPr>
          <w:sz w:val="22"/>
        </w:rPr>
        <w:t>makethetaskengagingandless</w:t>
      </w:r>
      <w:r>
        <w:rPr>
          <w:spacing w:val="-2"/>
          <w:sz w:val="22"/>
        </w:rPr>
        <w:t>stressful.</w:t>
      </w:r>
    </w:p>
    <w:p>
      <w:pPr>
        <w:pStyle w:val="15"/>
        <w:spacing w:before="82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10"/>
          <w:sz w:val="20"/>
        </w:rPr>
        <w:t>S</w:t>
      </w:r>
    </w:p>
    <w:p>
      <w:pPr>
        <w:pStyle w:val="1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48151" cy="4333208"/>
            <wp:effectExtent l="0" t="0" r="0" b="0"/>
            <wp:docPr id="265" name="Image 26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8151" cy="43332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after="0"/>
        <w:rPr>
          <w:sz w:val="20"/>
        </w:rPr>
        <w:sectPr>
          <w:pgSz w:w="11910" w:h="16840"/>
          <w:pgMar w:top="1380" w:right="1275" w:bottom="280" w:left="1275" w:header="0" w:footer="0" w:gutter="0"/>
          <w:docGrid w:linePitch="312" w:charSpace="0"/>
        </w:sectPr>
      </w:pPr>
    </w:p>
    <w:p>
      <w:pPr>
        <w:spacing w:before="29"/>
        <w:ind w:left="165" w:right="0" w:firstLine="0"/>
        <w:jc w:val="left"/>
        <w:rPr>
          <w:sz w:val="22"/>
        </w:rPr>
      </w:pPr>
      <w:r>
        <w:rPr>
          <w:spacing w:val="-6"/>
          <w:sz w:val="22"/>
        </w:rPr>
        <w:t>PROTOTYPE</w:t>
      </w:r>
      <w:r>
        <w:rPr>
          <w:spacing w:val="-2"/>
          <w:sz w:val="22"/>
        </w:rPr>
        <w:t>LINK:</w:t>
      </w:r>
    </w:p>
    <w:p>
      <w:pPr>
        <w:pStyle w:val="15"/>
        <w:spacing w:before="178"/>
        <w:ind w:left="165"/>
      </w:pPr>
      <w:r>
        <w:rPr>
          <w:spacing w:val="-2"/>
        </w:rPr>
        <w:t>file:///C:/Users/aniru/OneDrive/Desktop/PyProject/index.html</w:t>
      </w:r>
    </w:p>
    <w:sectPr>
      <w:pgSz w:w="11910" w:h="16840"/>
      <w:pgMar w:top="1380" w:right="1275" w:bottom="280" w:left="1275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Emoji">
    <w:altName w:val="Arial"/>
    <w:panose1 w:val="00000000000000000000"/>
    <w:charset w:val="01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altName w:val="Times New Roman"/>
    <w:panose1 w:val="00000000000000000000"/>
    <w:charset w:val="01"/>
    <w:family w:val="roman"/>
    <w:pitch w:val="variable"/>
  </w:font>
  <w:font w:name="Symbol">
    <w:panose1 w:val="00000000000000000000"/>
    <w:charset w:val="02"/>
    <w:family w:val="decorative"/>
    <w:pitch w:val="variable"/>
  </w:font>
  <w:font w:name="Courier New">
    <w:panose1 w:val="00000000000000000000"/>
    <w:charset w:val="0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2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606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56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539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5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7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49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19" w:hanging="360"/>
      </w:pPr>
      <w:rPr>
        <w:rFonts w:hint="default"/>
      </w:r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27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3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71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19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7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1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63" w:hanging="361"/>
      </w:pPr>
      <w:rPr>
        <w:rFonts w:hint="default"/>
      </w:rPr>
    </w:lvl>
  </w:abstractNum>
  <w:abstractNum w:abstractNumId="4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5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6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27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3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71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19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7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1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63" w:hanging="361"/>
      </w:pPr>
      <w:rPr>
        <w:rFonts w:hint="default"/>
      </w:rPr>
    </w:lvl>
  </w:abstractNum>
  <w:abstractNum w:abstractNumId="7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8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9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606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2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4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1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7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34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spacing w:before="179"/>
      <w:ind w:left="375" w:hanging="210"/>
      <w:outlineLvl w:val="1"/>
    </w:pPr>
    <w:rPr>
      <w:rFonts w:ascii="Calibri" w:eastAsia="Calibri" w:cs="Calibri" w:hAnsi="Calibri"/>
      <w:b/>
      <w:bCs/>
      <w:sz w:val="22"/>
      <w:szCs w:val="22"/>
      <w:lang w:val="en-US" w:eastAsia="en-US" w:bidi="ar-SA"/>
    </w:rPr>
  </w:style>
  <w:style w:type="paragraph" w:styleId="17">
    <w:name w:val="Title"/>
    <w:basedOn w:val="0"/>
    <w:pPr>
      <w:spacing w:before="23"/>
    </w:pPr>
    <w:rPr>
      <w:rFonts w:ascii="Calibri Light" w:eastAsia="Calibri Light" w:cs="Calibri Light" w:hAnsi="Calibri Light"/>
      <w:sz w:val="32"/>
      <w:szCs w:val="32"/>
      <w:lang w:val="en-US" w:eastAsia="en-US" w:bidi="ar-SA"/>
    </w:rPr>
  </w:style>
  <w:style w:type="paragraph" w:customStyle="1" w:styleId="18">
    <w:name w:val="List Paragraph"/>
    <w:basedOn w:val="0"/>
    <w:pPr>
      <w:spacing w:before="183"/>
      <w:ind w:left="885" w:hanging="360"/>
    </w:pPr>
    <w:rPr>
      <w:rFonts w:ascii="Calibri" w:eastAsia="Calibri" w:cs="Calibri" w:hAnsi="Calibri"/>
      <w:lang w:val="en-US" w:eastAsia="en-US" w:bidi="ar-SA"/>
    </w:rPr>
  </w:style>
  <w:style w:type="paragraph" w:customStyle="1" w:styleId="19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77.png"/><Relationship Id="rId3" Type="http://schemas.openxmlformats.org/officeDocument/2006/relationships/image" Target="media/140.jpeg"/><Relationship Id="rId4" Type="http://schemas.openxmlformats.org/officeDocument/2006/relationships/image" Target="media/203.png"/><Relationship Id="rId5" Type="http://schemas.openxmlformats.org/officeDocument/2006/relationships/image" Target="media/266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11</Pages>
  <Words>370</Words>
  <Characters>6624</Characters>
  <Lines>165</Lines>
  <Paragraphs>123</Paragraphs>
  <CharactersWithSpaces>6835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Shalini RK</dc:creator>
  <cp:lastModifiedBy>Mobile phone user</cp:lastModifiedBy>
  <cp:revision>0</cp:revision>
  <dcterms:created xsi:type="dcterms:W3CDTF">2026-02-14T01:31:54Z</dcterms:created>
  <dcterms:modified xsi:type="dcterms:W3CDTF">2026-04-29T15:16:44Z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2026-01-29T16:00:00Z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2026-02-13T16:00:00Z</vt:filetime>
  </property>
  <property fmtid="{D5CDD505-2E9C-101B-9397-08002B2CF9AE}" pid="5" name="Producer">
    <vt:lpwstr>www.ilovepdf.com</vt:lpwstr>
  </property>
</Properties>
</file>